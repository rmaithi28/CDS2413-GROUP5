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cstheme="minorBidi"/>
          <w:b/>
          <w:bCs/>
        </w:rPr>
        <w:id w:val="118043901"/>
        <w:docPartObj>
          <w:docPartGallery w:val="Cover Pages"/>
          <w:docPartUnique/>
        </w:docPartObj>
      </w:sdtPr>
      <w:sdtEndPr>
        <w:rPr>
          <w:caps/>
        </w:rPr>
      </w:sdtEndPr>
      <w:sdtContent>
        <w:p w14:paraId="4A7454A8" w14:textId="1D90BB29" w:rsidR="003045BD" w:rsidRPr="009D4E4B" w:rsidRDefault="001E6C10" w:rsidP="003045BD">
          <w:pPr>
            <w:contextualSpacing/>
            <w:jc w:val="center"/>
            <w:rPr>
              <w:rFonts w:cstheme="minorHAnsi"/>
              <w:b/>
              <w:bCs/>
            </w:rPr>
          </w:pPr>
          <w:r>
            <w:rPr>
              <w:rFonts w:cstheme="minorHAnsi"/>
              <w:b/>
              <w:bCs/>
            </w:rPr>
            <w:t>Final</w:t>
          </w:r>
          <w:r w:rsidR="003045BD" w:rsidRPr="009D4E4B">
            <w:rPr>
              <w:rFonts w:cstheme="minorHAnsi"/>
              <w:b/>
              <w:bCs/>
            </w:rPr>
            <w:t xml:space="preserve"> Assessment</w:t>
          </w:r>
          <w:r w:rsidR="009C4F41">
            <w:rPr>
              <w:rFonts w:cstheme="minorHAnsi"/>
              <w:b/>
              <w:bCs/>
            </w:rPr>
            <w:t>-Alternative Assessment</w:t>
          </w:r>
        </w:p>
        <w:tbl>
          <w:tblPr>
            <w:tblW w:w="9152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803"/>
            <w:gridCol w:w="3359"/>
            <w:gridCol w:w="1473"/>
            <w:gridCol w:w="2517"/>
          </w:tblGrid>
          <w:tr w:rsidR="003045BD" w:rsidRPr="009D4E4B" w14:paraId="25960371" w14:textId="77777777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6BE0A04C" w14:textId="0D632C1C" w:rsidR="003045BD" w:rsidRPr="009D4E4B" w:rsidRDefault="003045BD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Semester</w:t>
                </w:r>
              </w:p>
            </w:tc>
            <w:tc>
              <w:tcPr>
                <w:tcW w:w="3359" w:type="dxa"/>
                <w:tcBorders>
                  <w:bottom w:val="single" w:sz="4" w:space="0" w:color="auto"/>
                </w:tcBorders>
                <w:vAlign w:val="center"/>
              </w:tcPr>
              <w:p w14:paraId="237279B3" w14:textId="2EE7945A" w:rsidR="003045BD" w:rsidRPr="009D4E4B" w:rsidRDefault="003045BD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202</w:t>
                </w:r>
                <w:r w:rsidR="00557ECB">
                  <w:rPr>
                    <w:rFonts w:eastAsia="Microsoft GothicNeo" w:cstheme="minorHAnsi"/>
                    <w:bCs/>
                    <w:sz w:val="20"/>
                    <w:szCs w:val="20"/>
                  </w:rPr>
                  <w:t>52</w:t>
                </w:r>
                <w:r w:rsidR="00D852D6">
                  <w:rPr>
                    <w:rFonts w:eastAsia="Microsoft GothicNeo" w:cstheme="minorHAnsi"/>
                    <w:bCs/>
                    <w:sz w:val="20"/>
                    <w:szCs w:val="20"/>
                  </w:rPr>
                  <w:t>0</w:t>
                </w:r>
              </w:p>
            </w:tc>
            <w:tc>
              <w:tcPr>
                <w:tcW w:w="1473" w:type="dxa"/>
                <w:tcBorders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79B385B1" w14:textId="77777777" w:rsidR="003045BD" w:rsidRPr="009D4E4B" w:rsidRDefault="003045BD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Division</w:t>
                </w:r>
              </w:p>
            </w:tc>
            <w:tc>
              <w:tcPr>
                <w:tcW w:w="2517" w:type="dxa"/>
                <w:tcBorders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71CC3F2" w14:textId="77777777" w:rsidR="003045BD" w:rsidRPr="009D4E4B" w:rsidRDefault="003045BD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CIS</w:t>
                </w:r>
              </w:p>
            </w:tc>
          </w:tr>
          <w:tr w:rsidR="003045BD" w:rsidRPr="009D4E4B" w14:paraId="7259F551" w14:textId="77777777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070EC884" w14:textId="77777777" w:rsidR="003045BD" w:rsidRPr="009D4E4B" w:rsidRDefault="003045BD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 xml:space="preserve">Assessment title in Syllabus </w:t>
                </w:r>
              </w:p>
            </w:tc>
            <w:tc>
              <w:tcPr>
                <w:tcW w:w="3359" w:type="dxa"/>
                <w:tcBorders>
                  <w:bottom w:val="single" w:sz="4" w:space="0" w:color="auto"/>
                </w:tcBorders>
                <w:vAlign w:val="center"/>
              </w:tcPr>
              <w:p w14:paraId="75189D00" w14:textId="2648FB9B" w:rsidR="003045BD" w:rsidRPr="002B1C6F" w:rsidRDefault="002B1C6F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proofErr w:type="spellStart"/>
                <w:r w:rsidRPr="002B1C6F">
                  <w:rPr>
                    <w:rFonts w:eastAsia="Microsoft GothicNeo" w:cstheme="minorHAnsi"/>
                    <w:b/>
                    <w:sz w:val="20"/>
                    <w:szCs w:val="20"/>
                  </w:rPr>
                  <w:t>Final_Project_Portfolio</w:t>
                </w:r>
                <w:proofErr w:type="spellEnd"/>
              </w:p>
            </w:tc>
            <w:tc>
              <w:tcPr>
                <w:tcW w:w="1473" w:type="dxa"/>
                <w:tcBorders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4C4BFBCA" w14:textId="77777777" w:rsidR="003045BD" w:rsidRPr="009D4E4B" w:rsidRDefault="003045BD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Program</w:t>
                </w:r>
              </w:p>
            </w:tc>
            <w:tc>
              <w:tcPr>
                <w:tcW w:w="2517" w:type="dxa"/>
                <w:tcBorders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A0758B7" w14:textId="77777777" w:rsidR="003045BD" w:rsidRPr="009D4E4B" w:rsidRDefault="003045BD">
                <w:pPr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</w:pPr>
                <w:r w:rsidRPr="009D4E4B">
                  <w:rPr>
                    <w:rFonts w:cstheme="minorHAnsi"/>
                    <w:sz w:val="20"/>
                    <w:szCs w:val="20"/>
                  </w:rPr>
                  <w:t>Bachelor of Information Technology/ Bachelor of Information Systems</w:t>
                </w:r>
              </w:p>
              <w:p w14:paraId="26E32046" w14:textId="77777777" w:rsidR="003045BD" w:rsidRPr="009D4E4B" w:rsidRDefault="003045BD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</w:tr>
          <w:tr w:rsidR="003045BD" w:rsidRPr="009D4E4B" w14:paraId="09E7A77D" w14:textId="77777777">
            <w:trPr>
              <w:trHeight w:val="18"/>
            </w:trPr>
            <w:tc>
              <w:tcPr>
                <w:tcW w:w="180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025271B" w14:textId="77777777" w:rsidR="003045BD" w:rsidRPr="009D4E4B" w:rsidRDefault="003045BD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</w:p>
            </w:tc>
            <w:tc>
              <w:tcPr>
                <w:tcW w:w="3359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2C59E1E5" w14:textId="77777777" w:rsidR="003045BD" w:rsidRPr="009D4E4B" w:rsidRDefault="003045BD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  <w:tc>
              <w:tcPr>
                <w:tcW w:w="147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F3BD2AE" w14:textId="77777777" w:rsidR="003045BD" w:rsidRPr="009D4E4B" w:rsidRDefault="003045BD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</w:p>
            </w:tc>
            <w:tc>
              <w:tcPr>
                <w:tcW w:w="2517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50E1FD3" w14:textId="77777777" w:rsidR="003045BD" w:rsidRPr="009D4E4B" w:rsidRDefault="003045BD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</w:tr>
          <w:tr w:rsidR="003045BD" w:rsidRPr="009D4E4B" w14:paraId="1270AEED" w14:textId="77777777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171124FA" w14:textId="77777777" w:rsidR="003045BD" w:rsidRPr="009D4E4B" w:rsidRDefault="003045BD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Course Code</w:t>
                </w:r>
              </w:p>
            </w:tc>
            <w:tc>
              <w:tcPr>
                <w:tcW w:w="7349" w:type="dxa"/>
                <w:gridSpan w:val="3"/>
                <w:tcBorders>
                  <w:right w:val="single" w:sz="4" w:space="0" w:color="auto"/>
                </w:tcBorders>
                <w:vAlign w:val="center"/>
              </w:tcPr>
              <w:p w14:paraId="07C45800" w14:textId="74638D39" w:rsidR="003045BD" w:rsidRPr="009D4E4B" w:rsidRDefault="00D852D6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>
                  <w:rPr>
                    <w:rFonts w:eastAsia="Microsoft GothicNeo" w:cstheme="minorHAnsi"/>
                    <w:bCs/>
                    <w:sz w:val="20"/>
                    <w:szCs w:val="20"/>
                  </w:rPr>
                  <w:t>CDS 2413</w:t>
                </w:r>
              </w:p>
            </w:tc>
          </w:tr>
          <w:tr w:rsidR="003045BD" w:rsidRPr="009D4E4B" w14:paraId="5D9C4E4F" w14:textId="77777777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07F3730C" w14:textId="77777777" w:rsidR="003045BD" w:rsidRPr="009D4E4B" w:rsidRDefault="003045BD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Course Title</w:t>
                </w:r>
              </w:p>
            </w:tc>
            <w:tc>
              <w:tcPr>
                <w:tcW w:w="7349" w:type="dxa"/>
                <w:gridSpan w:val="3"/>
                <w:tcBorders>
                  <w:right w:val="single" w:sz="4" w:space="0" w:color="auto"/>
                </w:tcBorders>
                <w:vAlign w:val="center"/>
              </w:tcPr>
              <w:p w14:paraId="219148A3" w14:textId="651BBD64" w:rsidR="003045BD" w:rsidRPr="009D4E4B" w:rsidRDefault="00D852D6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>
                  <w:rPr>
                    <w:rFonts w:eastAsia="Microsoft GothicNeo" w:cstheme="minorHAnsi"/>
                    <w:bCs/>
                    <w:sz w:val="20"/>
                    <w:szCs w:val="20"/>
                  </w:rPr>
                  <w:t>INTRODUCTION TO DATA SCIENCE</w:t>
                </w:r>
              </w:p>
            </w:tc>
          </w:tr>
          <w:tr w:rsidR="003045BD" w:rsidRPr="009D4E4B" w14:paraId="5BB0D700" w14:textId="77777777">
            <w:tblPrEx>
              <w:tblLook w:val="01E0" w:firstRow="1" w:lastRow="1" w:firstColumn="1" w:lastColumn="1" w:noHBand="0" w:noVBand="0"/>
            </w:tblPrEx>
            <w:trPr>
              <w:trHeight w:val="39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50751646" w14:textId="77777777" w:rsidR="003045BD" w:rsidRPr="009D4E4B" w:rsidRDefault="003045BD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Course Instructor</w:t>
                </w:r>
              </w:p>
            </w:tc>
            <w:tc>
              <w:tcPr>
                <w:tcW w:w="3359" w:type="dxa"/>
                <w:vAlign w:val="center"/>
              </w:tcPr>
              <w:p w14:paraId="36E452A6" w14:textId="77777777" w:rsidR="003045BD" w:rsidRPr="009D4E4B" w:rsidRDefault="003045BD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sz w:val="20"/>
                    <w:szCs w:val="20"/>
                  </w:rPr>
                </w:pPr>
              </w:p>
            </w:tc>
            <w:tc>
              <w:tcPr>
                <w:tcW w:w="1473" w:type="dxa"/>
                <w:shd w:val="clear" w:color="auto" w:fill="D9D9D9" w:themeFill="background1" w:themeFillShade="D9"/>
                <w:vAlign w:val="center"/>
              </w:tcPr>
              <w:p w14:paraId="70436E43" w14:textId="77777777" w:rsidR="003045BD" w:rsidRPr="009D4E4B" w:rsidRDefault="003045BD">
                <w:pPr>
                  <w:rPr>
                    <w:rFonts w:eastAsia="Microsoft GothicNeo" w:cstheme="minorHAnsi"/>
                    <w:b/>
                    <w:color w:val="FF0000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CRN</w:t>
                </w:r>
              </w:p>
            </w:tc>
            <w:tc>
              <w:tcPr>
                <w:tcW w:w="2517" w:type="dxa"/>
                <w:tcBorders>
                  <w:right w:val="single" w:sz="4" w:space="0" w:color="auto"/>
                </w:tcBorders>
                <w:vAlign w:val="center"/>
              </w:tcPr>
              <w:p w14:paraId="65E9F6E0" w14:textId="77777777" w:rsidR="003045BD" w:rsidRPr="009D4E4B" w:rsidRDefault="003045BD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</w:tr>
          <w:tr w:rsidR="003045BD" w:rsidRPr="009D4E4B" w14:paraId="57ACB7B5" w14:textId="77777777">
            <w:tblPrEx>
              <w:tblLook w:val="01E0" w:firstRow="1" w:lastRow="1" w:firstColumn="1" w:lastColumn="1" w:noHBand="0" w:noVBand="0"/>
            </w:tblPrEx>
            <w:trPr>
              <w:trHeight w:val="39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2A34FCDC" w14:textId="77777777" w:rsidR="003045BD" w:rsidRPr="009D4E4B" w:rsidRDefault="003045BD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 xml:space="preserve">Assessment </w:t>
                </w:r>
              </w:p>
            </w:tc>
            <w:tc>
              <w:tcPr>
                <w:tcW w:w="3359" w:type="dxa"/>
                <w:vAlign w:val="center"/>
              </w:tcPr>
              <w:p w14:paraId="4DD53FF0" w14:textId="5A4CBBFC" w:rsidR="003045BD" w:rsidRPr="009D4E4B" w:rsidRDefault="003045BD">
                <w:pPr>
                  <w:rPr>
                    <w:rFonts w:cstheme="minorHAnsi"/>
                    <w:sz w:val="20"/>
                    <w:szCs w:val="20"/>
                  </w:rPr>
                </w:pPr>
                <w:r w:rsidRPr="009D4E4B">
                  <w:rPr>
                    <w:rFonts w:cstheme="minorHAnsi"/>
                    <w:sz w:val="20"/>
                    <w:szCs w:val="20"/>
                  </w:rPr>
                  <w:t xml:space="preserve">Project Deliverable </w:t>
                </w:r>
                <w:r w:rsidR="00557ECB">
                  <w:rPr>
                    <w:rFonts w:cstheme="minorHAnsi"/>
                    <w:sz w:val="20"/>
                    <w:szCs w:val="20"/>
                  </w:rPr>
                  <w:t>1</w:t>
                </w:r>
                <w:r w:rsidRPr="009D4E4B">
                  <w:rPr>
                    <w:rFonts w:cstheme="minorHAnsi"/>
                    <w:sz w:val="20"/>
                    <w:szCs w:val="20"/>
                  </w:rPr>
                  <w:t xml:space="preserve"> – </w:t>
                </w:r>
                <w:proofErr w:type="gramStart"/>
                <w:r w:rsidR="00557ECB">
                  <w:rPr>
                    <w:rFonts w:cstheme="minorHAnsi"/>
                    <w:sz w:val="20"/>
                    <w:szCs w:val="20"/>
                  </w:rPr>
                  <w:t>Data  Analysis</w:t>
                </w:r>
                <w:proofErr w:type="gramEnd"/>
                <w:r w:rsidRPr="009D4E4B">
                  <w:rPr>
                    <w:rFonts w:cstheme="minorHAnsi"/>
                    <w:sz w:val="20"/>
                    <w:szCs w:val="20"/>
                  </w:rPr>
                  <w:t xml:space="preserve"> Report </w:t>
                </w:r>
              </w:p>
            </w:tc>
            <w:tc>
              <w:tcPr>
                <w:tcW w:w="1473" w:type="dxa"/>
                <w:shd w:val="clear" w:color="auto" w:fill="D9D9D9" w:themeFill="background1" w:themeFillShade="D9"/>
                <w:vAlign w:val="center"/>
              </w:tcPr>
              <w:p w14:paraId="0902C6FD" w14:textId="77777777" w:rsidR="003045BD" w:rsidRPr="009D4E4B" w:rsidRDefault="003045BD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 xml:space="preserve">Submission Date </w:t>
                </w:r>
              </w:p>
            </w:tc>
            <w:tc>
              <w:tcPr>
                <w:tcW w:w="2517" w:type="dxa"/>
                <w:tcBorders>
                  <w:right w:val="single" w:sz="4" w:space="0" w:color="auto"/>
                </w:tcBorders>
                <w:vAlign w:val="center"/>
              </w:tcPr>
              <w:p w14:paraId="4A98817F" w14:textId="744BCF5C" w:rsidR="003045BD" w:rsidRPr="009D4E4B" w:rsidRDefault="00AB53AF">
                <w:pPr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</w:pPr>
                <w:r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  <w:t xml:space="preserve">Week </w:t>
                </w:r>
                <w:r w:rsidR="00D67BAF"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  <w:t>6</w:t>
                </w:r>
              </w:p>
            </w:tc>
          </w:tr>
          <w:tr w:rsidR="003045BD" w:rsidRPr="009D4E4B" w14:paraId="61E3E2D0" w14:textId="77777777">
            <w:tblPrEx>
              <w:tblLook w:val="01E0" w:firstRow="1" w:lastRow="1" w:firstColumn="1" w:lastColumn="1" w:noHBand="0" w:noVBand="0"/>
            </w:tblPrEx>
            <w:trPr>
              <w:trHeight w:val="18"/>
            </w:trPr>
            <w:tc>
              <w:tcPr>
                <w:tcW w:w="1803" w:type="dxa"/>
                <w:tcBorders>
                  <w:left w:val="nil"/>
                  <w:bottom w:val="single" w:sz="4" w:space="0" w:color="auto"/>
                  <w:right w:val="nil"/>
                </w:tcBorders>
              </w:tcPr>
              <w:p w14:paraId="18107B0A" w14:textId="77777777" w:rsidR="003045BD" w:rsidRPr="009D4E4B" w:rsidRDefault="003045BD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  <w:tc>
              <w:tcPr>
                <w:tcW w:w="7349" w:type="dxa"/>
                <w:gridSpan w:val="3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4B4CF1C5" w14:textId="77777777" w:rsidR="003045BD" w:rsidRPr="009D4E4B" w:rsidRDefault="003045BD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</w:tr>
          <w:tr w:rsidR="003045BD" w:rsidRPr="009D4E4B" w14:paraId="0C1718FE" w14:textId="77777777">
            <w:tblPrEx>
              <w:tblLook w:val="01E0" w:firstRow="1" w:lastRow="1" w:firstColumn="1" w:lastColumn="1" w:noHBand="0" w:noVBand="0"/>
            </w:tblPrEx>
            <w:trPr>
              <w:trHeight w:val="395"/>
            </w:trPr>
            <w:tc>
              <w:tcPr>
                <w:tcW w:w="9152" w:type="dxa"/>
                <w:gridSpan w:val="4"/>
                <w:tcBorders>
                  <w:left w:val="single" w:sz="4" w:space="0" w:color="auto"/>
                  <w:right w:val="single" w:sz="4" w:space="0" w:color="auto"/>
                </w:tcBorders>
              </w:tcPr>
              <w:p w14:paraId="7E813401" w14:textId="77777777" w:rsidR="003045BD" w:rsidRPr="009D4E4B" w:rsidRDefault="003045BD">
                <w:pPr>
                  <w:rPr>
                    <w:rFonts w:eastAsia="Microsoft GothicNeo" w:cstheme="minorHAnsi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Student Declaration</w:t>
                </w:r>
                <w:r w:rsidRPr="009D4E4B">
                  <w:rPr>
                    <w:rFonts w:eastAsia="Microsoft GothicNeo" w:cstheme="minorHAnsi"/>
                    <w:sz w:val="20"/>
                    <w:szCs w:val="20"/>
                  </w:rPr>
                  <w:t>:</w:t>
                </w:r>
              </w:p>
              <w:p w14:paraId="3DB50087" w14:textId="77777777" w:rsidR="003045BD" w:rsidRPr="009D4E4B" w:rsidRDefault="003045BD">
                <w:pPr>
                  <w:rPr>
                    <w:rFonts w:eastAsia="Microsoft GothicNeo" w:cstheme="minorHAnsi"/>
                    <w:b/>
                    <w:color w:val="BB28BB" w:themeColor="accent5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color w:val="BB28BB" w:themeColor="accent5"/>
                    <w:sz w:val="20"/>
                    <w:szCs w:val="20"/>
                  </w:rPr>
                  <w:t>Academic Integrity Statement</w:t>
                </w:r>
              </w:p>
              <w:p w14:paraId="63E1FFC0" w14:textId="77777777" w:rsidR="003045BD" w:rsidRPr="009D4E4B" w:rsidRDefault="003045BD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In accordance with the HCT Academic Integrity Policy</w:t>
                </w:r>
              </w:p>
              <w:p w14:paraId="701D583E" w14:textId="77777777" w:rsidR="003045BD" w:rsidRPr="009D4E4B" w:rsidRDefault="003045BD">
                <w:pPr>
                  <w:tabs>
                    <w:tab w:val="left" w:pos="180"/>
                  </w:tabs>
                  <w:ind w:left="180" w:hanging="180"/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 xml:space="preserve">• Students are required to refrain from all forms of academic integrity breaches as defined and explained by HCT. </w:t>
                </w:r>
              </w:p>
              <w:p w14:paraId="30CF2727" w14:textId="77777777" w:rsidR="003045BD" w:rsidRPr="009D4E4B" w:rsidRDefault="003045BD">
                <w:pPr>
                  <w:tabs>
                    <w:tab w:val="left" w:pos="180"/>
                  </w:tabs>
                  <w:ind w:left="187" w:hanging="187"/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• A student found guilty of having committed acts of academic integrity breach(es) will be subject to the relevant sanctions as outlined by HCT.</w:t>
                </w:r>
              </w:p>
              <w:p w14:paraId="161DDAE9" w14:textId="77777777" w:rsidR="003045BD" w:rsidRPr="009D4E4B" w:rsidRDefault="003045BD">
                <w:pPr>
                  <w:bidi/>
                  <w:contextualSpacing/>
                  <w:rPr>
                    <w:rFonts w:eastAsia="Microsoft GothicNeo" w:cstheme="minorHAnsi"/>
                    <w:bCs/>
                    <w:smallCaps/>
                    <w:color w:val="BB28BB" w:themeColor="accent5"/>
                    <w:sz w:val="20"/>
                    <w:szCs w:val="20"/>
                    <w:rtl/>
                    <w:lang w:bidi="ar-AE"/>
                  </w:rPr>
                </w:pPr>
                <w:r w:rsidRPr="009D4E4B">
                  <w:rPr>
                    <w:rFonts w:eastAsia="Microsoft GothicNeo" w:cstheme="minorHAnsi"/>
                    <w:bCs/>
                    <w:smallCaps/>
                    <w:color w:val="BB28BB" w:themeColor="accent5"/>
                    <w:sz w:val="20"/>
                    <w:szCs w:val="20"/>
                    <w:rtl/>
                  </w:rPr>
                  <w:t>إفادة النزاهة الأكاديمية</w:t>
                </w:r>
              </w:p>
              <w:p w14:paraId="1263EB06" w14:textId="77777777" w:rsidR="003045BD" w:rsidRPr="009D4E4B" w:rsidRDefault="003045BD">
                <w:pPr>
                  <w:bidi/>
                  <w:contextualSpacing/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>وفقًا لسياسة كليات التقنية العليا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  <w:t xml:space="preserve"> 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>للنزاهة الأكاديمية</w:t>
                </w:r>
              </w:p>
              <w:p w14:paraId="1E3BF882" w14:textId="77777777" w:rsidR="003045BD" w:rsidRPr="009D4E4B" w:rsidRDefault="003045BD">
                <w:pPr>
                  <w:bidi/>
                  <w:contextualSpacing/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  <w:t xml:space="preserve">• 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>على الطلبة الإلتزام بلوائح وقواعد النزاهة الأكاديمية، كما هو مبيّن وموضح في السياسات والإجراءات الخاصة بكليات التقنية العليا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  <w:t>.</w:t>
                </w:r>
              </w:p>
              <w:p w14:paraId="7DB956F5" w14:textId="77777777" w:rsidR="003045BD" w:rsidRPr="009D4E4B" w:rsidRDefault="003045BD">
                <w:pPr>
                  <w:pStyle w:val="HTMLPreformatted"/>
                  <w:shd w:val="clear" w:color="auto" w:fill="FFFFFF"/>
                  <w:bidi/>
                  <w:contextualSpacing/>
                  <w:rPr>
                    <w:rFonts w:asciiTheme="minorHAnsi" w:eastAsia="Microsoft GothicNeo" w:hAnsiTheme="minorHAnsi" w:cstheme="minorHAnsi"/>
                    <w:b/>
                    <w:smallCaps/>
                    <w:rtl/>
                    <w:lang w:bidi="ar-AE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</w:rPr>
                  <w:t xml:space="preserve">• </w:t>
                </w: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  <w:rtl/>
                  </w:rPr>
                  <w:t xml:space="preserve">في حالة ارتكاب الطالب أي شكل من أشكال الإخلال بالنزاهة الأكاديمية، سيتعرض الى </w:t>
                </w: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  <w:rtl/>
                    <w:lang w:bidi="ar-AE"/>
                  </w:rPr>
                  <w:t>العقوبات الموضحة في السياسات ذات الصلة</w:t>
                </w: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  <w:rtl/>
                  </w:rPr>
                  <w:t>.</w:t>
                </w:r>
              </w:p>
              <w:p w14:paraId="4A49FD00" w14:textId="77777777" w:rsidR="003045BD" w:rsidRPr="009D4E4B" w:rsidRDefault="003045BD">
                <w:pPr>
                  <w:contextualSpacing/>
                  <w:rPr>
                    <w:rFonts w:eastAsia="Microsoft GothicNeo" w:cstheme="minorHAnsi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sz w:val="20"/>
                    <w:szCs w:val="20"/>
                  </w:rPr>
                  <w:t>This assignment is entirely my/our own work except where I have duly acknowledged other sources in the text and listed those sources at the end of the assignment.  I have not previously submitted this work to the HCT, or any other entity. I understand that I may be orally examined on my submission.</w:t>
                </w:r>
              </w:p>
              <w:p w14:paraId="137BB68E" w14:textId="77777777" w:rsidR="003045BD" w:rsidRPr="009D4E4B" w:rsidRDefault="003045BD">
                <w:pPr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  <w:lang w:bidi="ar-AE"/>
                  </w:rPr>
                </w:pPr>
              </w:p>
            </w:tc>
          </w:tr>
        </w:tbl>
        <w:tbl>
          <w:tblPr>
            <w:tblStyle w:val="TableGrid1"/>
            <w:tblW w:w="9111" w:type="dxa"/>
            <w:tblLook w:val="01E0" w:firstRow="1" w:lastRow="1" w:firstColumn="1" w:lastColumn="1" w:noHBand="0" w:noVBand="0"/>
          </w:tblPr>
          <w:tblGrid>
            <w:gridCol w:w="1790"/>
            <w:gridCol w:w="1672"/>
            <w:gridCol w:w="1883"/>
            <w:gridCol w:w="1883"/>
            <w:gridCol w:w="1883"/>
          </w:tblGrid>
          <w:tr w:rsidR="003045BD" w:rsidRPr="009D4E4B" w14:paraId="56F33B9F" w14:textId="77777777">
            <w:trPr>
              <w:trHeight w:val="469"/>
            </w:trPr>
            <w:tc>
              <w:tcPr>
                <w:tcW w:w="1790" w:type="dxa"/>
              </w:tcPr>
              <w:p w14:paraId="6D266C9C" w14:textId="77777777" w:rsidR="003045BD" w:rsidRPr="009D4E4B" w:rsidRDefault="003045BD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Student HCT ID(s):</w:t>
                </w: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 xml:space="preserve">  </w:t>
                </w:r>
              </w:p>
            </w:tc>
            <w:tc>
              <w:tcPr>
                <w:tcW w:w="1672" w:type="dxa"/>
              </w:tcPr>
              <w:p w14:paraId="7621A08B" w14:textId="2CCC2BB9" w:rsidR="003045BD" w:rsidRPr="009D4E4B" w:rsidRDefault="003045BD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H00</w:t>
                </w:r>
                <w:r w:rsidR="00C157A0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6019</w:t>
                </w:r>
              </w:p>
            </w:tc>
            <w:tc>
              <w:tcPr>
                <w:tcW w:w="1883" w:type="dxa"/>
              </w:tcPr>
              <w:p w14:paraId="0318E8B7" w14:textId="7C3904E9" w:rsidR="003045BD" w:rsidRPr="009D4E4B" w:rsidRDefault="003045BD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H00</w:t>
                </w:r>
                <w:r w:rsidR="00894278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200</w:t>
                </w:r>
              </w:p>
            </w:tc>
            <w:tc>
              <w:tcPr>
                <w:tcW w:w="1883" w:type="dxa"/>
              </w:tcPr>
              <w:p w14:paraId="6DA45D77" w14:textId="77777777" w:rsidR="003045BD" w:rsidRPr="009D4E4B" w:rsidRDefault="003045BD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H00</w:t>
                </w:r>
              </w:p>
            </w:tc>
            <w:tc>
              <w:tcPr>
                <w:tcW w:w="1883" w:type="dxa"/>
              </w:tcPr>
              <w:p w14:paraId="55A285C8" w14:textId="77777777" w:rsidR="003045BD" w:rsidRPr="009D4E4B" w:rsidRDefault="003045BD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H00</w:t>
                </w:r>
              </w:p>
            </w:tc>
          </w:tr>
          <w:tr w:rsidR="003045BD" w:rsidRPr="009D4E4B" w14:paraId="2B7D6162" w14:textId="77777777">
            <w:trPr>
              <w:trHeight w:val="863"/>
            </w:trPr>
            <w:tc>
              <w:tcPr>
                <w:tcW w:w="1790" w:type="dxa"/>
              </w:tcPr>
              <w:p w14:paraId="4C43272A" w14:textId="77777777" w:rsidR="003045BD" w:rsidRPr="009D4E4B" w:rsidRDefault="003045BD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Student Name(s):</w:t>
                </w: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 xml:space="preserve">    </w:t>
                </w:r>
              </w:p>
            </w:tc>
            <w:tc>
              <w:tcPr>
                <w:tcW w:w="1672" w:type="dxa"/>
              </w:tcPr>
              <w:p w14:paraId="47425F62" w14:textId="4F43F39A" w:rsidR="003045BD" w:rsidRPr="009D4E4B" w:rsidRDefault="00586C72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  <w:r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  <w:t>Roza Almansoori</w:t>
                </w:r>
              </w:p>
            </w:tc>
            <w:tc>
              <w:tcPr>
                <w:tcW w:w="1883" w:type="dxa"/>
              </w:tcPr>
              <w:p w14:paraId="5852065F" w14:textId="5A2A6432" w:rsidR="003045BD" w:rsidRPr="009D4E4B" w:rsidRDefault="00586C72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  <w:r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  <w:t xml:space="preserve">Mahra </w:t>
                </w:r>
                <w:proofErr w:type="spellStart"/>
                <w:r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  <w:t>Alremithi</w:t>
                </w:r>
                <w:proofErr w:type="spellEnd"/>
              </w:p>
            </w:tc>
            <w:tc>
              <w:tcPr>
                <w:tcW w:w="1883" w:type="dxa"/>
              </w:tcPr>
              <w:p w14:paraId="5DCB4732" w14:textId="77777777" w:rsidR="003045BD" w:rsidRPr="009D4E4B" w:rsidRDefault="003045BD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14:paraId="5A773D74" w14:textId="77777777" w:rsidR="003045BD" w:rsidRPr="009D4E4B" w:rsidRDefault="003045BD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</w:tr>
          <w:tr w:rsidR="003045BD" w:rsidRPr="009D4E4B" w14:paraId="33A0CD7F" w14:textId="77777777">
            <w:trPr>
              <w:trHeight w:val="469"/>
            </w:trPr>
            <w:tc>
              <w:tcPr>
                <w:tcW w:w="1790" w:type="dxa"/>
              </w:tcPr>
              <w:p w14:paraId="040DC911" w14:textId="77777777" w:rsidR="003045BD" w:rsidRPr="009D4E4B" w:rsidRDefault="003045BD">
                <w:pPr>
                  <w:rPr>
                    <w:rFonts w:eastAsia="Microsoft GothicNeo" w:cstheme="minorHAnsi"/>
                    <w:b/>
                    <w:color w:val="BB28BB" w:themeColor="accent5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color w:val="BB28BB" w:themeColor="accent5"/>
                    <w:sz w:val="20"/>
                    <w:szCs w:val="20"/>
                  </w:rPr>
                  <w:t>Student Signature</w:t>
                </w:r>
              </w:p>
            </w:tc>
            <w:tc>
              <w:tcPr>
                <w:tcW w:w="1672" w:type="dxa"/>
              </w:tcPr>
              <w:p w14:paraId="1FE74A33" w14:textId="77777777" w:rsidR="003045BD" w:rsidRPr="009D4E4B" w:rsidRDefault="003045BD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14:paraId="071642C6" w14:textId="77777777" w:rsidR="003045BD" w:rsidRPr="009D4E4B" w:rsidRDefault="003045BD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14:paraId="7C0C5AE7" w14:textId="77777777" w:rsidR="003045BD" w:rsidRPr="009D4E4B" w:rsidRDefault="003045BD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14:paraId="010839DF" w14:textId="77777777" w:rsidR="003045BD" w:rsidRPr="009D4E4B" w:rsidRDefault="003045BD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</w:tr>
        </w:tbl>
        <w:p w14:paraId="3AF83E6E" w14:textId="77777777" w:rsidR="003045BD" w:rsidRPr="009D4E4B" w:rsidRDefault="003045BD" w:rsidP="003045BD">
          <w:pPr>
            <w:shd w:val="clear" w:color="auto" w:fill="D0CECE" w:themeFill="background2" w:themeFillShade="E6"/>
            <w:spacing w:after="60"/>
            <w:jc w:val="center"/>
            <w:rPr>
              <w:rFonts w:eastAsia="Microsoft GothicNeo" w:cstheme="minorHAnsi"/>
              <w:b/>
              <w:color w:val="FF0000"/>
            </w:rPr>
          </w:pPr>
          <w:r w:rsidRPr="009D4E4B">
            <w:rPr>
              <w:rFonts w:eastAsia="Microsoft GothicNeo" w:cstheme="minorHAnsi"/>
              <w:b/>
              <w:color w:val="FF0000"/>
            </w:rPr>
            <w:t xml:space="preserve">Chatbot (e.g. ChatGPT) statement </w:t>
          </w:r>
        </w:p>
        <w:p w14:paraId="607FD744" w14:textId="77777777" w:rsidR="003045BD" w:rsidRDefault="003045BD" w:rsidP="003045BD">
          <w:pPr>
            <w:spacing w:after="60"/>
            <w:rPr>
              <w:rFonts w:eastAsia="Microsoft GothicNeo" w:cstheme="minorHAnsi"/>
              <w:b/>
            </w:rPr>
          </w:pPr>
          <w:r w:rsidRPr="009D4E4B">
            <w:rPr>
              <w:rFonts w:eastAsia="Microsoft GothicNeo" w:cstheme="minorHAnsi"/>
              <w:b/>
            </w:rPr>
            <w:t xml:space="preserve">This submission allows you to use AI generated tools, but the prompt used must be stated and the response must be in red font.   Include References to ChatGPT.   </w:t>
          </w:r>
        </w:p>
        <w:p w14:paraId="44FBEF83" w14:textId="77777777" w:rsidR="003840D1" w:rsidRDefault="003840D1">
          <w:pPr>
            <w:rPr>
              <w:rFonts w:eastAsia="Microsoft GothicNeo" w:cstheme="minorHAnsi"/>
              <w:b/>
            </w:rPr>
          </w:pPr>
        </w:p>
        <w:p w14:paraId="6312DD28" w14:textId="77777777" w:rsidR="003840D1" w:rsidRDefault="003840D1" w:rsidP="003840D1">
          <w:pPr>
            <w:shd w:val="clear" w:color="auto" w:fill="D0CECE" w:themeFill="background2" w:themeFillShade="E6"/>
            <w:spacing w:after="60"/>
            <w:jc w:val="center"/>
            <w:rPr>
              <w:rFonts w:eastAsia="Microsoft GothicNeo" w:cstheme="minorHAnsi"/>
              <w:b/>
              <w:color w:val="FF0000"/>
            </w:rPr>
          </w:pPr>
          <w:r w:rsidRPr="003840D1">
            <w:rPr>
              <w:rFonts w:eastAsia="Microsoft GothicNeo" w:cstheme="minorHAnsi"/>
              <w:b/>
              <w:color w:val="FF0000"/>
            </w:rPr>
            <w:t>Instructions</w:t>
          </w:r>
        </w:p>
        <w:p w14:paraId="5A93E1CC" w14:textId="77777777" w:rsidR="003840D1" w:rsidRDefault="003840D1" w:rsidP="003840D1"/>
        <w:p w14:paraId="23723102" w14:textId="74A4A604" w:rsidR="003045BD" w:rsidRPr="00406F08" w:rsidRDefault="003840D1" w:rsidP="003045BD">
          <w:r>
            <w:t xml:space="preserve">Remove instructions and hints </w:t>
          </w:r>
          <w:r w:rsidR="00F75F9B">
            <w:t xml:space="preserve">from </w:t>
          </w:r>
          <w:r w:rsidR="00406F08">
            <w:t>the template before submitting the final report to BBLearn.</w:t>
          </w:r>
          <w:r w:rsidR="00F56632" w:rsidRPr="003840D1">
            <w:br w:type="page"/>
          </w:r>
        </w:p>
      </w:sdtContent>
    </w:sdt>
    <w:p w14:paraId="0F2992B1" w14:textId="056ED142" w:rsidR="009936E3" w:rsidRPr="00356C86" w:rsidRDefault="009936E3" w:rsidP="007B3CD0">
      <w:pPr>
        <w:pStyle w:val="Heading2"/>
        <w:rPr>
          <w:color w:val="EE0000"/>
        </w:rPr>
      </w:pPr>
      <w:r w:rsidRPr="00356C86">
        <w:rPr>
          <w:color w:val="EE0000"/>
        </w:rPr>
        <w:lastRenderedPageBreak/>
        <w:t>CLO1: Introduction and Data Wrangling</w:t>
      </w:r>
      <w:r w:rsidR="004417BB" w:rsidRPr="00356C86">
        <w:rPr>
          <w:color w:val="EE0000"/>
        </w:rPr>
        <w:t xml:space="preserve"> (5</w:t>
      </w:r>
      <w:r w:rsidR="00AB3499" w:rsidRPr="00356C86">
        <w:rPr>
          <w:color w:val="EE0000"/>
        </w:rPr>
        <w:t xml:space="preserve"> Points</w:t>
      </w:r>
      <w:r w:rsidR="004417BB" w:rsidRPr="00356C86">
        <w:rPr>
          <w:color w:val="EE0000"/>
        </w:rPr>
        <w:t>)</w:t>
      </w:r>
    </w:p>
    <w:p w14:paraId="1FBDCE1C" w14:textId="77777777" w:rsidR="00356C86" w:rsidRPr="00356C86" w:rsidRDefault="00356C86" w:rsidP="00356C86"/>
    <w:p w14:paraId="07FED629" w14:textId="3E9F831E" w:rsidR="00222206" w:rsidRPr="007B3CD0" w:rsidRDefault="00D852D6" w:rsidP="007B3CD0">
      <w:pPr>
        <w:pStyle w:val="Heading2"/>
      </w:pPr>
      <w:r>
        <w:t>Purpose of Data Analysis</w:t>
      </w:r>
      <w:r w:rsidR="00345846">
        <w:t xml:space="preserve"> (1 point)</w:t>
      </w:r>
    </w:p>
    <w:p w14:paraId="566A9206" w14:textId="035E8F95" w:rsidR="00222206" w:rsidRDefault="00222206" w:rsidP="00D852D6">
      <w:pPr>
        <w:pStyle w:val="HintText"/>
      </w:pPr>
      <w:r w:rsidRPr="00832703">
        <w:rPr>
          <w:highlight w:val="green"/>
        </w:rPr>
        <w:t>&lt;&lt;</w:t>
      </w:r>
      <w:r w:rsidR="00D852D6">
        <w:rPr>
          <w:highlight w:val="green"/>
        </w:rPr>
        <w:t xml:space="preserve"> </w:t>
      </w:r>
      <w:r w:rsidR="00D852D6" w:rsidRPr="00D852D6">
        <w:rPr>
          <w:iCs/>
          <w:highlight w:val="green"/>
        </w:rPr>
        <w:t>Define the purpose of data analysis for the chosen dataset</w:t>
      </w:r>
      <w:r w:rsidR="00D852D6" w:rsidRPr="00D852D6">
        <w:rPr>
          <w:highlight w:val="green"/>
        </w:rPr>
        <w:t xml:space="preserve"> </w:t>
      </w:r>
      <w:r w:rsidRPr="00832703">
        <w:rPr>
          <w:highlight w:val="green"/>
        </w:rPr>
        <w:t>&gt;&gt;.</w:t>
      </w:r>
      <w:r w:rsidRPr="007B3CD0">
        <w:t xml:space="preserve">  </w:t>
      </w:r>
    </w:p>
    <w:p w14:paraId="74EDB6D7" w14:textId="77777777" w:rsidR="0004468B" w:rsidRDefault="0004468B" w:rsidP="00D852D6">
      <w:pPr>
        <w:pStyle w:val="HintText"/>
      </w:pPr>
    </w:p>
    <w:p w14:paraId="2AC2595A" w14:textId="1436DC09" w:rsidR="00A33239" w:rsidRPr="001746BA" w:rsidRDefault="0004468B" w:rsidP="001746BA">
      <w:pPr>
        <w:rPr>
          <w:b/>
          <w:bCs/>
          <w:color w:val="EE0000"/>
          <w:u w:val="single"/>
        </w:rPr>
      </w:pPr>
      <w:r w:rsidRPr="0004468B">
        <w:t xml:space="preserve">Data analysis is defined as the process of inspecting, cleaning, transforming, and interpreting data </w:t>
      </w:r>
      <w:proofErr w:type="gramStart"/>
      <w:r w:rsidRPr="0004468B">
        <w:t>in order to</w:t>
      </w:r>
      <w:proofErr w:type="gramEnd"/>
      <w:r w:rsidRPr="0004468B">
        <w:t xml:space="preserve"> discover useful information and support decision-making</w:t>
      </w:r>
      <w:r>
        <w:t xml:space="preserve"> </w:t>
      </w:r>
      <w:r w:rsidRPr="0004468B">
        <w:rPr>
          <w:b/>
          <w:bCs/>
          <w:color w:val="EE0000"/>
          <w:u w:val="single"/>
        </w:rPr>
        <w:t>(Week6 Data Processing)</w:t>
      </w:r>
    </w:p>
    <w:p w14:paraId="6014E18E" w14:textId="1A77767F" w:rsidR="005C1233" w:rsidRDefault="005C1233" w:rsidP="007B3CD0">
      <w:r>
        <w:t xml:space="preserve">The purpose of the dataset we chose for Kaggle is to study </w:t>
      </w:r>
      <w:r w:rsidR="00D051C7">
        <w:t>medical insurance costs and the factors that influence them</w:t>
      </w:r>
      <w:r w:rsidR="003E2824">
        <w:t>. T</w:t>
      </w:r>
      <w:r w:rsidR="0004468B">
        <w:t xml:space="preserve">he goal of this analysis </w:t>
      </w:r>
      <w:r w:rsidR="003E2824">
        <w:t xml:space="preserve">is to understand how different health </w:t>
      </w:r>
      <w:proofErr w:type="spellStart"/>
      <w:r w:rsidR="003E2824">
        <w:t>indecatiors</w:t>
      </w:r>
      <w:proofErr w:type="spellEnd"/>
      <w:r w:rsidR="003E2824">
        <w:t xml:space="preserve"> such as </w:t>
      </w:r>
      <w:r w:rsidR="00F67E28">
        <w:t xml:space="preserve">age, BMI, </w:t>
      </w:r>
      <w:r w:rsidR="00AB6922">
        <w:t>smoking status</w:t>
      </w:r>
      <w:r w:rsidR="00B0288E">
        <w:t>, number of child</w:t>
      </w:r>
      <w:r w:rsidR="004B2F67">
        <w:t>ren</w:t>
      </w:r>
      <w:r w:rsidR="00FF6E35">
        <w:t>, sex and reg</w:t>
      </w:r>
      <w:r w:rsidR="00A21A24">
        <w:t>ion</w:t>
      </w:r>
      <w:r w:rsidR="7EFAB12F">
        <w:t xml:space="preserve"> may</w:t>
      </w:r>
      <w:r w:rsidR="003E2824">
        <w:t xml:space="preserve"> affect the overall </w:t>
      </w:r>
      <w:r w:rsidR="00895E6B">
        <w:t>insurance charges</w:t>
      </w:r>
      <w:r w:rsidR="003E2824">
        <w:t xml:space="preserve">. This helps in identifying patterns and to support </w:t>
      </w:r>
      <w:r w:rsidR="00FA34D8">
        <w:t>predicting insurance costs and understanding which factors have the greatest impa</w:t>
      </w:r>
      <w:r w:rsidR="003F24D7">
        <w:t>ct on charges</w:t>
      </w:r>
    </w:p>
    <w:p w14:paraId="672E0E73" w14:textId="77777777" w:rsidR="0057272A" w:rsidRPr="007B3CD0" w:rsidRDefault="0057272A" w:rsidP="007B3CD0"/>
    <w:p w14:paraId="5170D3AF" w14:textId="2E082804" w:rsidR="00222206" w:rsidRPr="007B3CD0" w:rsidRDefault="00D852D6" w:rsidP="007B3CD0">
      <w:pPr>
        <w:pStyle w:val="Heading2"/>
      </w:pPr>
      <w:r>
        <w:t>Type of Programming</w:t>
      </w:r>
      <w:r w:rsidR="00345846">
        <w:t xml:space="preserve"> (1 point)</w:t>
      </w:r>
    </w:p>
    <w:p w14:paraId="7075C2CD" w14:textId="60F9010B" w:rsidR="00222206" w:rsidRPr="00AD6D4D" w:rsidRDefault="00222206" w:rsidP="00D852D6">
      <w:pPr>
        <w:pStyle w:val="HintText"/>
      </w:pPr>
      <w:r w:rsidRPr="00AD6D4D">
        <w:rPr>
          <w:highlight w:val="green"/>
        </w:rPr>
        <w:t>&lt;&lt;</w:t>
      </w:r>
      <w:r w:rsidR="00D852D6" w:rsidRPr="00D852D6">
        <w:rPr>
          <w:rFonts w:cstheme="minorBidi"/>
          <w:iCs/>
          <w:sz w:val="21"/>
          <w:szCs w:val="21"/>
        </w:rPr>
        <w:t xml:space="preserve"> </w:t>
      </w:r>
      <w:r w:rsidR="00D852D6" w:rsidRPr="00D852D6">
        <w:rPr>
          <w:iCs/>
          <w:highlight w:val="green"/>
        </w:rPr>
        <w:t xml:space="preserve">Identify and </w:t>
      </w:r>
      <w:proofErr w:type="gramStart"/>
      <w:r w:rsidR="00D852D6" w:rsidRPr="00D852D6">
        <w:rPr>
          <w:iCs/>
          <w:highlight w:val="green"/>
        </w:rPr>
        <w:t>Justify</w:t>
      </w:r>
      <w:proofErr w:type="gramEnd"/>
      <w:r w:rsidR="00D852D6" w:rsidRPr="00D852D6">
        <w:rPr>
          <w:iCs/>
          <w:highlight w:val="green"/>
        </w:rPr>
        <w:t xml:space="preserve"> the type of programming used for data analysis</w:t>
      </w:r>
      <w:r w:rsidRPr="00AD6D4D">
        <w:rPr>
          <w:highlight w:val="green"/>
        </w:rPr>
        <w:t>.&gt;&gt;</w:t>
      </w:r>
    </w:p>
    <w:p w14:paraId="70BF37B1" w14:textId="77777777" w:rsidR="00222206" w:rsidRDefault="00222206" w:rsidP="007B3CD0"/>
    <w:p w14:paraId="0B391973" w14:textId="417DD445" w:rsidR="00741641" w:rsidRDefault="007D6E8F" w:rsidP="001746BA">
      <w:r>
        <w:t xml:space="preserve">We used </w:t>
      </w:r>
      <w:r w:rsidR="00C71ACF">
        <w:t xml:space="preserve">Python Programming </w:t>
      </w:r>
      <w:r w:rsidR="00C773DB">
        <w:t>language</w:t>
      </w:r>
      <w:r w:rsidR="00C71ACF">
        <w:t xml:space="preserve"> to perform the analysis it is </w:t>
      </w:r>
      <w:r w:rsidR="00C773DB">
        <w:t>widely</w:t>
      </w:r>
      <w:r w:rsidR="00C71ACF">
        <w:t xml:space="preserve"> used in data </w:t>
      </w:r>
      <w:r w:rsidR="00513654">
        <w:t>science</w:t>
      </w:r>
      <w:r w:rsidR="00C71ACF">
        <w:t xml:space="preserve"> </w:t>
      </w:r>
      <w:r w:rsidR="00513654">
        <w:t>b</w:t>
      </w:r>
      <w:r w:rsidR="00C71ACF">
        <w:t xml:space="preserve">ecause </w:t>
      </w:r>
      <w:r w:rsidR="00513654">
        <w:t xml:space="preserve">it provides </w:t>
      </w:r>
      <w:r w:rsidR="00550B03">
        <w:t>powerful libraries such as pandas for data handling, Num</w:t>
      </w:r>
      <w:r w:rsidR="0053021A">
        <w:t>Py</w:t>
      </w:r>
      <w:r w:rsidR="004F46B4">
        <w:t xml:space="preserve"> for numerical operations and scikit-learn for machine lea</w:t>
      </w:r>
      <w:r w:rsidR="00FB470C">
        <w:t>r</w:t>
      </w:r>
      <w:r w:rsidR="004F46B4">
        <w:t>ning</w:t>
      </w:r>
      <w:r w:rsidR="00361BF1">
        <w:t xml:space="preserve"> tasks such as </w:t>
      </w:r>
      <w:r w:rsidR="00741641">
        <w:t>predicting insurance charges</w:t>
      </w:r>
      <w:r w:rsidR="001746BA">
        <w:t>.</w:t>
      </w:r>
    </w:p>
    <w:p w14:paraId="49A99508" w14:textId="3FF4F5F4" w:rsidR="00FA2BAF" w:rsidRDefault="00741641" w:rsidP="007B3CD0">
      <w:r>
        <w:t>T</w:t>
      </w:r>
      <w:r w:rsidR="00FB470C">
        <w:t>hese</w:t>
      </w:r>
      <w:r w:rsidR="00FA2BAF">
        <w:t xml:space="preserve"> tools will make the data </w:t>
      </w:r>
      <w:r w:rsidR="00B327BB">
        <w:t xml:space="preserve">analysis </w:t>
      </w:r>
      <w:r w:rsidR="00FA2BAF">
        <w:t xml:space="preserve">more efficient </w:t>
      </w:r>
      <w:r w:rsidR="004B28FD">
        <w:t xml:space="preserve">and </w:t>
      </w:r>
      <w:r>
        <w:t xml:space="preserve">support </w:t>
      </w:r>
      <w:r w:rsidR="00E21596">
        <w:t xml:space="preserve">data </w:t>
      </w:r>
      <w:r w:rsidR="004B28FD">
        <w:t xml:space="preserve">visualization </w:t>
      </w:r>
      <w:r w:rsidR="00E21596">
        <w:t xml:space="preserve">and </w:t>
      </w:r>
      <w:r w:rsidR="005F3656">
        <w:t xml:space="preserve">interpretation of insurance cost patterns. </w:t>
      </w:r>
      <w:r w:rsidR="00523550">
        <w:t>they</w:t>
      </w:r>
      <w:r w:rsidR="004B28FD">
        <w:t xml:space="preserve"> will also make it easier to ma</w:t>
      </w:r>
      <w:r w:rsidR="00497D86">
        <w:t xml:space="preserve">nipulate large datasets and apply </w:t>
      </w:r>
      <w:r w:rsidR="00FB470C">
        <w:t>statistical</w:t>
      </w:r>
      <w:r w:rsidR="00497D86">
        <w:t xml:space="preserve"> techniques</w:t>
      </w:r>
      <w:r w:rsidR="00A33239">
        <w:t xml:space="preserve"> to identify how factors like age, BMI, and smoking status influence insurance costs</w:t>
      </w:r>
    </w:p>
    <w:p w14:paraId="28B74616" w14:textId="77777777" w:rsidR="00586C72" w:rsidRPr="007B3CD0" w:rsidRDefault="00586C72" w:rsidP="007B3CD0"/>
    <w:p w14:paraId="72C88000" w14:textId="09F3F560" w:rsidR="00222206" w:rsidRPr="007B3CD0" w:rsidRDefault="00D852D6" w:rsidP="007B3CD0">
      <w:pPr>
        <w:pStyle w:val="Heading2"/>
      </w:pPr>
      <w:r>
        <w:t>Type and Purpose of ML algorithm</w:t>
      </w:r>
      <w:r w:rsidR="00222206" w:rsidRPr="007B3CD0">
        <w:t xml:space="preserve"> </w:t>
      </w:r>
      <w:r w:rsidR="00345846">
        <w:t>(1 point)</w:t>
      </w:r>
      <w:r w:rsidR="00222206" w:rsidRPr="007B3CD0">
        <w:tab/>
      </w:r>
    </w:p>
    <w:p w14:paraId="10E38633" w14:textId="1879E57F" w:rsidR="00222206" w:rsidRDefault="00222206" w:rsidP="00D852D6">
      <w:pPr>
        <w:pStyle w:val="HintText"/>
        <w:rPr>
          <w:highlight w:val="green"/>
        </w:rPr>
      </w:pPr>
      <w:r w:rsidRPr="00832703">
        <w:rPr>
          <w:highlight w:val="green"/>
        </w:rPr>
        <w:t>&lt;&lt;</w:t>
      </w:r>
      <w:r w:rsidR="00D852D6" w:rsidRPr="00D852D6">
        <w:rPr>
          <w:rFonts w:cstheme="minorBidi"/>
          <w:iCs/>
          <w:sz w:val="21"/>
          <w:szCs w:val="21"/>
        </w:rPr>
        <w:t xml:space="preserve"> </w:t>
      </w:r>
      <w:r w:rsidR="00D852D6" w:rsidRPr="00D852D6">
        <w:rPr>
          <w:iCs/>
          <w:highlight w:val="green"/>
        </w:rPr>
        <w:t>Identify the type and purpose of the machine learning algorithm to be implemented for the chosen dataset</w:t>
      </w:r>
      <w:r w:rsidR="00D852D6" w:rsidRPr="00D852D6">
        <w:rPr>
          <w:highlight w:val="green"/>
        </w:rPr>
        <w:t xml:space="preserve"> </w:t>
      </w:r>
      <w:r w:rsidRPr="00832703">
        <w:rPr>
          <w:highlight w:val="green"/>
        </w:rPr>
        <w:t>&gt;&gt;</w:t>
      </w:r>
    </w:p>
    <w:p w14:paraId="3B2C1D3F" w14:textId="77777777" w:rsidR="00255FAE" w:rsidRPr="00832703" w:rsidRDefault="00255FAE" w:rsidP="00D852D6">
      <w:pPr>
        <w:pStyle w:val="HintText"/>
        <w:rPr>
          <w:highlight w:val="green"/>
        </w:rPr>
      </w:pPr>
    </w:p>
    <w:p w14:paraId="37E08C6D" w14:textId="6F5E3CB0" w:rsidR="003739B4" w:rsidRDefault="001924B9" w:rsidP="005C56B7">
      <w:pPr>
        <w:rPr>
          <w:rFonts w:cstheme="minorHAnsi"/>
        </w:rPr>
      </w:pPr>
      <w:r>
        <w:rPr>
          <w:rFonts w:cstheme="minorHAnsi"/>
        </w:rPr>
        <w:t xml:space="preserve">The </w:t>
      </w:r>
      <w:r w:rsidR="00481B8F">
        <w:rPr>
          <w:rFonts w:cstheme="minorHAnsi"/>
        </w:rPr>
        <w:t>machine learning technique we used in thi</w:t>
      </w:r>
      <w:r w:rsidR="00104250">
        <w:rPr>
          <w:rFonts w:cstheme="minorHAnsi"/>
        </w:rPr>
        <w:t xml:space="preserve">s dataset is </w:t>
      </w:r>
      <w:r w:rsidR="001746BA">
        <w:rPr>
          <w:rFonts w:cstheme="minorHAnsi"/>
        </w:rPr>
        <w:t>regression</w:t>
      </w:r>
      <w:r w:rsidR="005C56B7">
        <w:rPr>
          <w:rFonts w:cstheme="minorHAnsi"/>
        </w:rPr>
        <w:t xml:space="preserve"> </w:t>
      </w:r>
      <w:r w:rsidR="00454A74">
        <w:rPr>
          <w:rFonts w:cstheme="minorHAnsi"/>
        </w:rPr>
        <w:t xml:space="preserve">which is a method used to </w:t>
      </w:r>
      <w:r w:rsidR="00E46E65">
        <w:rPr>
          <w:rFonts w:cstheme="minorHAnsi"/>
        </w:rPr>
        <w:t xml:space="preserve">predict </w:t>
      </w:r>
      <w:r w:rsidR="00D765D3">
        <w:rPr>
          <w:rFonts w:cstheme="minorHAnsi"/>
        </w:rPr>
        <w:t>continuous numerical values rather than categories</w:t>
      </w:r>
      <w:r w:rsidR="00B860EF">
        <w:rPr>
          <w:rFonts w:cstheme="minorHAnsi"/>
        </w:rPr>
        <w:t>.</w:t>
      </w:r>
    </w:p>
    <w:p w14:paraId="65A8E47C" w14:textId="77777777" w:rsidR="00596045" w:rsidRDefault="00B860EF" w:rsidP="005A1CDC">
      <w:pPr>
        <w:rPr>
          <w:rFonts w:cstheme="minorHAnsi"/>
        </w:rPr>
      </w:pPr>
      <w:r>
        <w:rPr>
          <w:rFonts w:cstheme="minorHAnsi"/>
        </w:rPr>
        <w:t>I</w:t>
      </w:r>
      <w:r w:rsidR="00364A4C">
        <w:rPr>
          <w:rFonts w:cstheme="minorHAnsi"/>
        </w:rPr>
        <w:t xml:space="preserve">n our project </w:t>
      </w:r>
      <w:r>
        <w:rPr>
          <w:rFonts w:cstheme="minorHAnsi"/>
        </w:rPr>
        <w:t>reg</w:t>
      </w:r>
      <w:r w:rsidR="00FC2C02">
        <w:rPr>
          <w:rFonts w:cstheme="minorHAnsi"/>
        </w:rPr>
        <w:t>ression</w:t>
      </w:r>
      <w:r w:rsidR="00364A4C">
        <w:rPr>
          <w:rFonts w:cstheme="minorHAnsi"/>
        </w:rPr>
        <w:t xml:space="preserve"> </w:t>
      </w:r>
      <w:r w:rsidR="00EB4C59">
        <w:rPr>
          <w:rFonts w:cstheme="minorHAnsi"/>
        </w:rPr>
        <w:t xml:space="preserve">is used to </w:t>
      </w:r>
      <w:r w:rsidR="00AA00C9">
        <w:rPr>
          <w:rFonts w:cstheme="minorHAnsi"/>
        </w:rPr>
        <w:t xml:space="preserve">predict insurance charges based on different factors such as </w:t>
      </w:r>
      <w:r w:rsidR="002E18F7">
        <w:t>age, BMI, smoking status, number of children, sex and region</w:t>
      </w:r>
      <w:r w:rsidR="00694498">
        <w:t>.</w:t>
      </w:r>
      <w:r w:rsidR="002E18F7">
        <w:rPr>
          <w:rFonts w:cstheme="minorHAnsi"/>
        </w:rPr>
        <w:t xml:space="preserve"> </w:t>
      </w:r>
      <w:r w:rsidR="005A1CDC">
        <w:rPr>
          <w:rFonts w:cstheme="minorHAnsi"/>
        </w:rPr>
        <w:t xml:space="preserve">This will help us to </w:t>
      </w:r>
      <w:r w:rsidR="009E2C09">
        <w:rPr>
          <w:rFonts w:cstheme="minorHAnsi"/>
        </w:rPr>
        <w:t>understand how these independent variabl</w:t>
      </w:r>
      <w:r w:rsidR="00596045">
        <w:rPr>
          <w:rFonts w:cstheme="minorHAnsi"/>
        </w:rPr>
        <w:t>e</w:t>
      </w:r>
      <w:r w:rsidR="009E2C09">
        <w:rPr>
          <w:rFonts w:cstheme="minorHAnsi"/>
        </w:rPr>
        <w:t>s</w:t>
      </w:r>
      <w:r w:rsidR="00596045">
        <w:rPr>
          <w:rFonts w:cstheme="minorHAnsi"/>
        </w:rPr>
        <w:t xml:space="preserve"> influence the cost of medical insurance </w:t>
      </w:r>
    </w:p>
    <w:p w14:paraId="3951E8EA" w14:textId="4C778058" w:rsidR="005A1CDC" w:rsidRDefault="00596045" w:rsidP="005A1CDC">
      <w:pPr>
        <w:rPr>
          <w:rFonts w:cstheme="minorHAnsi"/>
        </w:rPr>
      </w:pPr>
      <w:r>
        <w:rPr>
          <w:rFonts w:cstheme="minorHAnsi"/>
        </w:rPr>
        <w:t>Re</w:t>
      </w:r>
      <w:r w:rsidR="00405C1F">
        <w:rPr>
          <w:rFonts w:cstheme="minorHAnsi"/>
        </w:rPr>
        <w:t>gression is suitable because the output variable</w:t>
      </w:r>
      <w:r w:rsidR="00B504C3">
        <w:rPr>
          <w:rFonts w:cstheme="minorHAnsi"/>
        </w:rPr>
        <w:t xml:space="preserve"> that is the insurance charges </w:t>
      </w:r>
      <w:r w:rsidR="00434D5A">
        <w:rPr>
          <w:rFonts w:cstheme="minorHAnsi"/>
        </w:rPr>
        <w:t xml:space="preserve">is a continuous </w:t>
      </w:r>
      <w:r w:rsidR="00BD228F">
        <w:rPr>
          <w:rFonts w:cstheme="minorHAnsi"/>
        </w:rPr>
        <w:t xml:space="preserve">numerical value </w:t>
      </w:r>
      <w:r w:rsidR="009A569C">
        <w:rPr>
          <w:rFonts w:cstheme="minorHAnsi"/>
        </w:rPr>
        <w:t xml:space="preserve">not categorical variable </w:t>
      </w:r>
      <w:r w:rsidR="009E2C09">
        <w:rPr>
          <w:rFonts w:cstheme="minorHAnsi"/>
        </w:rPr>
        <w:t xml:space="preserve"> </w:t>
      </w:r>
    </w:p>
    <w:p w14:paraId="152526D3" w14:textId="77777777" w:rsidR="005F7FB4" w:rsidRPr="009D4E4B" w:rsidRDefault="005F7FB4" w:rsidP="00222206">
      <w:pPr>
        <w:rPr>
          <w:rFonts w:cstheme="minorHAnsi"/>
        </w:rPr>
      </w:pPr>
    </w:p>
    <w:p w14:paraId="3B3EF04D" w14:textId="6F192822" w:rsidR="00D852D6" w:rsidRPr="007B3CD0" w:rsidRDefault="00D852D6" w:rsidP="00D852D6">
      <w:pPr>
        <w:pStyle w:val="Heading2"/>
      </w:pPr>
      <w:r>
        <w:t xml:space="preserve">Identify the </w:t>
      </w:r>
      <w:proofErr w:type="spellStart"/>
      <w:r>
        <w:t>Varaibles</w:t>
      </w:r>
      <w:proofErr w:type="spellEnd"/>
      <w:r w:rsidRPr="007B3CD0">
        <w:t xml:space="preserve"> </w:t>
      </w:r>
      <w:r w:rsidR="00345846">
        <w:t>(1 point)</w:t>
      </w:r>
      <w:r w:rsidRPr="007B3CD0">
        <w:tab/>
      </w:r>
    </w:p>
    <w:p w14:paraId="78958FEA" w14:textId="5F51F6BB" w:rsidR="00D852D6" w:rsidRPr="00832703" w:rsidRDefault="00D852D6" w:rsidP="00D852D6">
      <w:pPr>
        <w:pStyle w:val="HintText"/>
        <w:rPr>
          <w:highlight w:val="green"/>
        </w:rPr>
      </w:pPr>
      <w:r w:rsidRPr="00832703">
        <w:rPr>
          <w:highlight w:val="green"/>
        </w:rPr>
        <w:t>&lt;&lt;</w:t>
      </w:r>
      <w:r w:rsidRPr="00D852D6">
        <w:rPr>
          <w:rFonts w:cstheme="minorBidi"/>
          <w:iCs/>
          <w:sz w:val="21"/>
          <w:szCs w:val="21"/>
        </w:rPr>
        <w:t xml:space="preserve"> </w:t>
      </w:r>
      <w:r w:rsidRPr="00D852D6">
        <w:rPr>
          <w:rFonts w:cstheme="minorBidi"/>
          <w:iCs/>
          <w:sz w:val="21"/>
          <w:szCs w:val="21"/>
          <w:highlight w:val="green"/>
        </w:rPr>
        <w:t xml:space="preserve">Identify and </w:t>
      </w:r>
      <w:proofErr w:type="gramStart"/>
      <w:r w:rsidRPr="00D852D6">
        <w:rPr>
          <w:rFonts w:cstheme="minorBidi"/>
          <w:iCs/>
          <w:sz w:val="21"/>
          <w:szCs w:val="21"/>
          <w:highlight w:val="green"/>
        </w:rPr>
        <w:t>Justify</w:t>
      </w:r>
      <w:proofErr w:type="gramEnd"/>
      <w:r w:rsidRPr="00D852D6">
        <w:rPr>
          <w:rFonts w:cstheme="minorBidi"/>
          <w:iCs/>
          <w:sz w:val="21"/>
          <w:szCs w:val="21"/>
          <w:highlight w:val="green"/>
        </w:rPr>
        <w:t xml:space="preserve"> the independent and dependent variables for the chosen dataset</w:t>
      </w:r>
      <w:r w:rsidRPr="00D852D6">
        <w:rPr>
          <w:rFonts w:cstheme="minorBidi"/>
          <w:iCs/>
          <w:sz w:val="21"/>
          <w:szCs w:val="21"/>
        </w:rPr>
        <w:t>.</w:t>
      </w:r>
      <w:r w:rsidRPr="00832703">
        <w:rPr>
          <w:highlight w:val="green"/>
        </w:rPr>
        <w:t>&gt;&gt;</w:t>
      </w:r>
    </w:p>
    <w:p w14:paraId="2C6E079D" w14:textId="77777777" w:rsidR="00222206" w:rsidRDefault="00222206" w:rsidP="00222206">
      <w:pPr>
        <w:rPr>
          <w:rFonts w:cstheme="minorHAnsi"/>
        </w:rPr>
      </w:pPr>
    </w:p>
    <w:p w14:paraId="2DDD0D36" w14:textId="658998DB" w:rsidR="005F7FB4" w:rsidRDefault="005F7FB4" w:rsidP="00222206">
      <w:pPr>
        <w:rPr>
          <w:rFonts w:cstheme="minorHAnsi"/>
        </w:rPr>
      </w:pPr>
      <w:r>
        <w:rPr>
          <w:rFonts w:cstheme="minorHAnsi"/>
        </w:rPr>
        <w:t>The dataset is divided into depen</w:t>
      </w:r>
      <w:r w:rsidR="005B7BD7">
        <w:rPr>
          <w:rFonts w:cstheme="minorHAnsi"/>
        </w:rPr>
        <w:t>dent and independent variables</w:t>
      </w:r>
    </w:p>
    <w:p w14:paraId="18091945" w14:textId="26020186" w:rsidR="00B504E0" w:rsidRPr="0032096D" w:rsidRDefault="005B7BD7" w:rsidP="0032096D">
      <w:pPr>
        <w:pStyle w:val="ListParagraph"/>
        <w:numPr>
          <w:ilvl w:val="0"/>
          <w:numId w:val="5"/>
        </w:numPr>
        <w:rPr>
          <w:rFonts w:cstheme="minorHAnsi"/>
        </w:rPr>
      </w:pPr>
      <w:r w:rsidRPr="0032096D">
        <w:rPr>
          <w:rFonts w:cstheme="minorHAnsi"/>
          <w:b/>
          <w:bCs/>
        </w:rPr>
        <w:t xml:space="preserve">Dependent variables </w:t>
      </w:r>
      <w:r w:rsidR="006577E5" w:rsidRPr="0032096D">
        <w:rPr>
          <w:rFonts w:cstheme="minorHAnsi"/>
          <w:b/>
          <w:bCs/>
        </w:rPr>
        <w:t>(y):</w:t>
      </w:r>
      <w:r w:rsidR="0032096D">
        <w:rPr>
          <w:rFonts w:cstheme="minorHAnsi"/>
        </w:rPr>
        <w:t xml:space="preserve"> </w:t>
      </w:r>
      <w:r w:rsidR="007829E7" w:rsidRPr="0032096D">
        <w:rPr>
          <w:rFonts w:cstheme="minorHAnsi"/>
        </w:rPr>
        <w:t>Insurance charges</w:t>
      </w:r>
      <w:r w:rsidR="008B61B9">
        <w:rPr>
          <w:rFonts w:cstheme="minorHAnsi"/>
        </w:rPr>
        <w:t>:</w:t>
      </w:r>
      <w:r w:rsidR="00AA336D" w:rsidRPr="0032096D">
        <w:rPr>
          <w:rFonts w:cstheme="minorHAnsi"/>
        </w:rPr>
        <w:t xml:space="preserve"> the variable we want to predict</w:t>
      </w:r>
    </w:p>
    <w:p w14:paraId="7D9F6282" w14:textId="3AAEF7E9" w:rsidR="00B504E0" w:rsidRPr="0032096D" w:rsidRDefault="00B504E0" w:rsidP="0032096D">
      <w:pPr>
        <w:pStyle w:val="ListParagraph"/>
        <w:numPr>
          <w:ilvl w:val="0"/>
          <w:numId w:val="5"/>
        </w:numPr>
        <w:rPr>
          <w:rFonts w:cstheme="minorHAnsi"/>
        </w:rPr>
      </w:pPr>
      <w:r w:rsidRPr="008B61B9">
        <w:rPr>
          <w:rFonts w:cstheme="minorHAnsi"/>
          <w:b/>
          <w:bCs/>
        </w:rPr>
        <w:t>Independent variables (X):</w:t>
      </w:r>
      <w:r w:rsidR="008B61B9">
        <w:rPr>
          <w:rFonts w:cstheme="minorHAnsi"/>
        </w:rPr>
        <w:t xml:space="preserve"> </w:t>
      </w:r>
      <w:r w:rsidRPr="0032096D">
        <w:rPr>
          <w:rFonts w:cstheme="minorHAnsi"/>
        </w:rPr>
        <w:t xml:space="preserve">All other </w:t>
      </w:r>
      <w:proofErr w:type="spellStart"/>
      <w:r w:rsidRPr="0032096D">
        <w:rPr>
          <w:rFonts w:cstheme="minorHAnsi"/>
        </w:rPr>
        <w:t>variabes</w:t>
      </w:r>
      <w:proofErr w:type="spellEnd"/>
      <w:r w:rsidRPr="0032096D">
        <w:rPr>
          <w:rFonts w:cstheme="minorHAnsi"/>
        </w:rPr>
        <w:t xml:space="preserve"> such as </w:t>
      </w:r>
      <w:r w:rsidR="00E91E38">
        <w:t>age, BMI, smoking status, number of children, sex and regio</w:t>
      </w:r>
      <w:r w:rsidR="002043C9">
        <w:t>n</w:t>
      </w:r>
    </w:p>
    <w:p w14:paraId="56E65F9F" w14:textId="77777777" w:rsidR="003171B6" w:rsidRDefault="003171B6" w:rsidP="00B504E0">
      <w:pPr>
        <w:pStyle w:val="ListParagraph"/>
        <w:rPr>
          <w:rFonts w:cstheme="minorHAnsi"/>
        </w:rPr>
      </w:pPr>
    </w:p>
    <w:p w14:paraId="208DC10C" w14:textId="22A47F7A" w:rsidR="00B504E0" w:rsidRDefault="00BC21EC" w:rsidP="00BC21EC">
      <w:pPr>
        <w:rPr>
          <w:rFonts w:cstheme="minorHAnsi"/>
        </w:rPr>
      </w:pPr>
      <w:r w:rsidRPr="00BC21EC">
        <w:rPr>
          <w:rFonts w:cstheme="minorHAnsi"/>
        </w:rPr>
        <w:t>According to data preprocessing steps</w:t>
      </w:r>
      <w:r w:rsidR="003171B6">
        <w:rPr>
          <w:rFonts w:cstheme="minorHAnsi"/>
        </w:rPr>
        <w:t xml:space="preserve"> </w:t>
      </w:r>
      <w:r w:rsidRPr="00BC21EC">
        <w:rPr>
          <w:rFonts w:cstheme="minorHAnsi"/>
        </w:rPr>
        <w:t>the dataset is split into dependent and independent variables using Python techniques</w:t>
      </w:r>
      <w:r w:rsidR="00783E17">
        <w:rPr>
          <w:rFonts w:cstheme="minorHAnsi"/>
        </w:rPr>
        <w:t xml:space="preserve"> where t</w:t>
      </w:r>
      <w:r w:rsidRPr="00BC21EC">
        <w:rPr>
          <w:rFonts w:cstheme="minorHAnsi"/>
        </w:rPr>
        <w:t>he independent variables are used to explain and predict the dependent variable</w:t>
      </w:r>
      <w:r w:rsidR="0032096D">
        <w:rPr>
          <w:rFonts w:cstheme="minorHAnsi"/>
        </w:rPr>
        <w:t xml:space="preserve"> which is insurance charges</w:t>
      </w:r>
    </w:p>
    <w:p w14:paraId="74703051" w14:textId="77777777" w:rsidR="009052DF" w:rsidRPr="00B504E0" w:rsidRDefault="009052DF" w:rsidP="00BC21EC">
      <w:pPr>
        <w:rPr>
          <w:rFonts w:cstheme="minorHAnsi"/>
        </w:rPr>
      </w:pPr>
    </w:p>
    <w:p w14:paraId="03C53A1A" w14:textId="33258C66" w:rsidR="001C408E" w:rsidRPr="007B3CD0" w:rsidRDefault="00B77F9C" w:rsidP="001C408E">
      <w:pPr>
        <w:pStyle w:val="Heading2"/>
      </w:pPr>
      <w:r>
        <w:t>Sampling</w:t>
      </w:r>
      <w:r w:rsidR="001C408E" w:rsidRPr="007B3CD0">
        <w:t xml:space="preserve"> </w:t>
      </w:r>
      <w:r w:rsidR="00345846">
        <w:t>(1 point)</w:t>
      </w:r>
      <w:r w:rsidR="001C408E" w:rsidRPr="007B3CD0">
        <w:tab/>
      </w:r>
    </w:p>
    <w:p w14:paraId="4052BC3B" w14:textId="5195706C" w:rsidR="001C408E" w:rsidRPr="00832703" w:rsidRDefault="001C408E" w:rsidP="001C408E">
      <w:pPr>
        <w:pStyle w:val="HintText"/>
        <w:rPr>
          <w:highlight w:val="green"/>
        </w:rPr>
      </w:pPr>
      <w:r w:rsidRPr="00832703">
        <w:rPr>
          <w:highlight w:val="green"/>
        </w:rPr>
        <w:t>&lt;&lt;</w:t>
      </w:r>
      <w:r w:rsidRPr="00D852D6">
        <w:rPr>
          <w:rFonts w:cstheme="minorBidi"/>
          <w:iCs/>
          <w:sz w:val="21"/>
          <w:szCs w:val="21"/>
        </w:rPr>
        <w:t xml:space="preserve"> </w:t>
      </w:r>
      <w:r w:rsidR="00B77F9C" w:rsidRPr="00B77F9C">
        <w:rPr>
          <w:rFonts w:cstheme="minorBidi"/>
          <w:iCs/>
          <w:sz w:val="21"/>
          <w:szCs w:val="21"/>
          <w:highlight w:val="green"/>
        </w:rPr>
        <w:t xml:space="preserve">Will you do </w:t>
      </w:r>
      <w:r w:rsidR="007917DE">
        <w:rPr>
          <w:rFonts w:cstheme="minorBidi"/>
          <w:iCs/>
          <w:sz w:val="21"/>
          <w:szCs w:val="21"/>
          <w:highlight w:val="green"/>
        </w:rPr>
        <w:t xml:space="preserve">the </w:t>
      </w:r>
      <w:r w:rsidR="00B77F9C" w:rsidRPr="00B77F9C">
        <w:rPr>
          <w:rFonts w:cstheme="minorBidi"/>
          <w:iCs/>
          <w:sz w:val="21"/>
          <w:szCs w:val="21"/>
          <w:highlight w:val="green"/>
        </w:rPr>
        <w:t xml:space="preserve">sampling? </w:t>
      </w:r>
      <w:r w:rsidRPr="00B77F9C">
        <w:rPr>
          <w:rFonts w:cstheme="minorBidi"/>
          <w:iCs/>
          <w:sz w:val="21"/>
          <w:szCs w:val="21"/>
          <w:highlight w:val="green"/>
        </w:rPr>
        <w:t xml:space="preserve">Identify </w:t>
      </w:r>
      <w:r w:rsidRPr="00D852D6">
        <w:rPr>
          <w:rFonts w:cstheme="minorBidi"/>
          <w:iCs/>
          <w:sz w:val="21"/>
          <w:szCs w:val="21"/>
          <w:highlight w:val="green"/>
        </w:rPr>
        <w:t xml:space="preserve">and </w:t>
      </w:r>
      <w:proofErr w:type="gramStart"/>
      <w:r w:rsidRPr="00D852D6">
        <w:rPr>
          <w:rFonts w:cstheme="minorBidi"/>
          <w:iCs/>
          <w:sz w:val="21"/>
          <w:szCs w:val="21"/>
          <w:highlight w:val="green"/>
        </w:rPr>
        <w:t>Justify</w:t>
      </w:r>
      <w:proofErr w:type="gramEnd"/>
      <w:r w:rsidRPr="00D852D6">
        <w:rPr>
          <w:rFonts w:cstheme="minorBidi"/>
          <w:iCs/>
          <w:sz w:val="21"/>
          <w:szCs w:val="21"/>
          <w:highlight w:val="green"/>
        </w:rPr>
        <w:t xml:space="preserve"> </w:t>
      </w:r>
      <w:r w:rsidR="00B77F9C">
        <w:rPr>
          <w:rFonts w:cstheme="minorBidi"/>
          <w:iCs/>
          <w:sz w:val="21"/>
          <w:szCs w:val="21"/>
          <w:highlight w:val="green"/>
        </w:rPr>
        <w:t xml:space="preserve">the type of sampling to be </w:t>
      </w:r>
      <w:proofErr w:type="gramStart"/>
      <w:r w:rsidR="00B77F9C">
        <w:rPr>
          <w:rFonts w:cstheme="minorBidi"/>
          <w:iCs/>
          <w:sz w:val="21"/>
          <w:szCs w:val="21"/>
          <w:highlight w:val="green"/>
        </w:rPr>
        <w:t xml:space="preserve">used </w:t>
      </w:r>
      <w:r w:rsidRPr="00D852D6">
        <w:rPr>
          <w:rFonts w:cstheme="minorBidi"/>
          <w:iCs/>
          <w:sz w:val="21"/>
          <w:szCs w:val="21"/>
          <w:highlight w:val="green"/>
        </w:rPr>
        <w:t xml:space="preserve"> for</w:t>
      </w:r>
      <w:proofErr w:type="gramEnd"/>
      <w:r w:rsidRPr="00D852D6">
        <w:rPr>
          <w:rFonts w:cstheme="minorBidi"/>
          <w:iCs/>
          <w:sz w:val="21"/>
          <w:szCs w:val="21"/>
          <w:highlight w:val="green"/>
        </w:rPr>
        <w:t xml:space="preserve"> the chosen dataset</w:t>
      </w:r>
      <w:r w:rsidRPr="00D852D6">
        <w:rPr>
          <w:rFonts w:cstheme="minorBidi"/>
          <w:iCs/>
          <w:sz w:val="21"/>
          <w:szCs w:val="21"/>
        </w:rPr>
        <w:t>.</w:t>
      </w:r>
      <w:r w:rsidRPr="00832703">
        <w:rPr>
          <w:highlight w:val="green"/>
        </w:rPr>
        <w:t>&gt;&gt;</w:t>
      </w:r>
    </w:p>
    <w:p w14:paraId="31344494" w14:textId="77777777" w:rsidR="00222206" w:rsidRPr="009D4E4B" w:rsidRDefault="00222206" w:rsidP="00222206">
      <w:pPr>
        <w:rPr>
          <w:rFonts w:cstheme="minorHAnsi"/>
        </w:rPr>
      </w:pPr>
    </w:p>
    <w:p w14:paraId="08A3B93F" w14:textId="41B52C22" w:rsidR="00222206" w:rsidRDefault="001F5065" w:rsidP="00222206">
      <w:pPr>
        <w:rPr>
          <w:rFonts w:cstheme="minorHAnsi"/>
        </w:rPr>
      </w:pPr>
      <w:proofErr w:type="gramStart"/>
      <w:r>
        <w:rPr>
          <w:rFonts w:cstheme="minorHAnsi"/>
        </w:rPr>
        <w:t>Yes</w:t>
      </w:r>
      <w:proofErr w:type="gramEnd"/>
      <w:r>
        <w:rPr>
          <w:rFonts w:cstheme="minorHAnsi"/>
        </w:rPr>
        <w:t xml:space="preserve"> we will do </w:t>
      </w:r>
      <w:r w:rsidR="00A04B52">
        <w:rPr>
          <w:rFonts w:cstheme="minorHAnsi"/>
        </w:rPr>
        <w:t>sampling,</w:t>
      </w:r>
      <w:r>
        <w:rPr>
          <w:rFonts w:cstheme="minorHAnsi"/>
        </w:rPr>
        <w:t xml:space="preserve"> </w:t>
      </w:r>
      <w:r w:rsidR="00A04B52">
        <w:rPr>
          <w:rFonts w:cstheme="minorHAnsi"/>
        </w:rPr>
        <w:t>it is an important step in data wrangling and helps to manage large datasets</w:t>
      </w:r>
    </w:p>
    <w:p w14:paraId="0029ACE3" w14:textId="4DC1BF2F" w:rsidR="00FB71C6" w:rsidRDefault="00FB71C6" w:rsidP="00222206">
      <w:pPr>
        <w:rPr>
          <w:rFonts w:cstheme="minorHAnsi"/>
        </w:rPr>
      </w:pPr>
      <w:r>
        <w:rPr>
          <w:rFonts w:cstheme="minorHAnsi"/>
        </w:rPr>
        <w:t xml:space="preserve">In our </w:t>
      </w:r>
      <w:r w:rsidR="00294A7C">
        <w:rPr>
          <w:rFonts w:cstheme="minorHAnsi"/>
        </w:rPr>
        <w:t>project we are going to use two types of sampling</w:t>
      </w:r>
      <w:r w:rsidR="007461DE">
        <w:rPr>
          <w:rFonts w:cstheme="minorHAnsi"/>
        </w:rPr>
        <w:t>:</w:t>
      </w:r>
    </w:p>
    <w:p w14:paraId="7D275064" w14:textId="5FD66945" w:rsidR="007461DE" w:rsidRPr="004650A7" w:rsidRDefault="007461DE" w:rsidP="007461DE">
      <w:pPr>
        <w:pStyle w:val="ListParagraph"/>
        <w:numPr>
          <w:ilvl w:val="0"/>
          <w:numId w:val="5"/>
        </w:numPr>
        <w:rPr>
          <w:rFonts w:cstheme="minorHAnsi"/>
          <w:b/>
          <w:bCs/>
        </w:rPr>
      </w:pPr>
      <w:r w:rsidRPr="004650A7">
        <w:rPr>
          <w:rFonts w:cstheme="minorHAnsi"/>
          <w:b/>
          <w:bCs/>
        </w:rPr>
        <w:t>Random Sampling</w:t>
      </w:r>
    </w:p>
    <w:p w14:paraId="213BDEF9" w14:textId="65D24C23" w:rsidR="007461DE" w:rsidRDefault="007461DE" w:rsidP="007461DE">
      <w:pPr>
        <w:pStyle w:val="ListParagraph"/>
        <w:rPr>
          <w:rFonts w:cstheme="minorHAnsi"/>
        </w:rPr>
      </w:pPr>
      <w:r>
        <w:rPr>
          <w:rFonts w:cstheme="minorHAnsi"/>
        </w:rPr>
        <w:t xml:space="preserve">Data </w:t>
      </w:r>
      <w:r w:rsidR="006B23AC">
        <w:rPr>
          <w:rFonts w:cstheme="minorHAnsi"/>
        </w:rPr>
        <w:t xml:space="preserve">is selected </w:t>
      </w:r>
      <w:r>
        <w:rPr>
          <w:rFonts w:cstheme="minorHAnsi"/>
        </w:rPr>
        <w:t>randomly to avoid bias and ensure fairness</w:t>
      </w:r>
      <w:r w:rsidR="004650A7">
        <w:rPr>
          <w:rFonts w:cstheme="minorHAnsi"/>
        </w:rPr>
        <w:t xml:space="preserve"> in representing insurance data patterns</w:t>
      </w:r>
    </w:p>
    <w:p w14:paraId="4A59603F" w14:textId="0F2BDC11" w:rsidR="007461DE" w:rsidRPr="004650A7" w:rsidRDefault="007461DE" w:rsidP="007461DE">
      <w:pPr>
        <w:pStyle w:val="ListParagraph"/>
        <w:numPr>
          <w:ilvl w:val="0"/>
          <w:numId w:val="5"/>
        </w:numPr>
        <w:rPr>
          <w:rFonts w:cstheme="minorHAnsi"/>
          <w:b/>
          <w:bCs/>
        </w:rPr>
      </w:pPr>
      <w:r w:rsidRPr="004650A7">
        <w:rPr>
          <w:rFonts w:cstheme="minorHAnsi"/>
          <w:b/>
          <w:bCs/>
        </w:rPr>
        <w:t>Systematic sampling</w:t>
      </w:r>
    </w:p>
    <w:p w14:paraId="120D098E" w14:textId="16C11608" w:rsidR="006B23AC" w:rsidRDefault="006B23AC" w:rsidP="006B23AC">
      <w:pPr>
        <w:pStyle w:val="ListParagraph"/>
        <w:rPr>
          <w:rFonts w:cstheme="minorHAnsi"/>
        </w:rPr>
      </w:pPr>
      <w:r>
        <w:rPr>
          <w:rFonts w:cstheme="minorHAnsi"/>
        </w:rPr>
        <w:t xml:space="preserve">Data is selected </w:t>
      </w:r>
      <w:r w:rsidR="004650A7">
        <w:rPr>
          <w:rFonts w:cstheme="minorHAnsi"/>
        </w:rPr>
        <w:t>in</w:t>
      </w:r>
      <w:r>
        <w:rPr>
          <w:rFonts w:cstheme="minorHAnsi"/>
        </w:rPr>
        <w:t xml:space="preserve"> a system or a fixed way </w:t>
      </w:r>
      <w:r w:rsidR="00200968">
        <w:rPr>
          <w:rFonts w:cstheme="minorHAnsi"/>
        </w:rPr>
        <w:t xml:space="preserve">to </w:t>
      </w:r>
      <w:proofErr w:type="spellStart"/>
      <w:r w:rsidR="00200968">
        <w:rPr>
          <w:rFonts w:cstheme="minorHAnsi"/>
        </w:rPr>
        <w:t>mainatain</w:t>
      </w:r>
      <w:proofErr w:type="spellEnd"/>
      <w:r w:rsidR="00200968">
        <w:rPr>
          <w:rFonts w:cstheme="minorHAnsi"/>
        </w:rPr>
        <w:t xml:space="preserve"> consistency</w:t>
      </w:r>
    </w:p>
    <w:p w14:paraId="6D14736F" w14:textId="4EEA4B1C" w:rsidR="00200968" w:rsidRDefault="00200968" w:rsidP="00200968">
      <w:pPr>
        <w:rPr>
          <w:rFonts w:cstheme="minorHAnsi"/>
        </w:rPr>
      </w:pPr>
      <w:r>
        <w:rPr>
          <w:rFonts w:cstheme="minorHAnsi"/>
        </w:rPr>
        <w:t xml:space="preserve">Sampling </w:t>
      </w:r>
      <w:r w:rsidR="008137E1">
        <w:rPr>
          <w:rFonts w:cstheme="minorHAnsi"/>
        </w:rPr>
        <w:t>reduce</w:t>
      </w:r>
      <w:r w:rsidR="0066248D">
        <w:rPr>
          <w:rFonts w:cstheme="minorHAnsi"/>
        </w:rPr>
        <w:t xml:space="preserve">s </w:t>
      </w:r>
      <w:r w:rsidR="00C60E83">
        <w:rPr>
          <w:rFonts w:cstheme="minorHAnsi"/>
        </w:rPr>
        <w:t>the time needed for analysis</w:t>
      </w:r>
      <w:r w:rsidR="009B133B">
        <w:rPr>
          <w:rFonts w:cstheme="minorHAnsi"/>
        </w:rPr>
        <w:t>, improves efficiency</w:t>
      </w:r>
      <w:r w:rsidR="00C60E83">
        <w:rPr>
          <w:rFonts w:cstheme="minorHAnsi"/>
        </w:rPr>
        <w:t xml:space="preserve"> and </w:t>
      </w:r>
      <w:r w:rsidR="006B54E3">
        <w:rPr>
          <w:rFonts w:cstheme="minorHAnsi"/>
        </w:rPr>
        <w:t>maint</w:t>
      </w:r>
      <w:r w:rsidR="00694DB0">
        <w:rPr>
          <w:rFonts w:cstheme="minorHAnsi"/>
        </w:rPr>
        <w:t>ain reliable results when analyzing insurance charges</w:t>
      </w:r>
      <w:r w:rsidR="00C60E83">
        <w:rPr>
          <w:rFonts w:cstheme="minorHAnsi"/>
        </w:rPr>
        <w:t xml:space="preserve"> </w:t>
      </w:r>
      <w:r w:rsidR="00EB27F9">
        <w:rPr>
          <w:rFonts w:cstheme="minorHAnsi"/>
        </w:rPr>
        <w:t xml:space="preserve"> </w:t>
      </w:r>
    </w:p>
    <w:p w14:paraId="715EBCFC" w14:textId="77777777" w:rsidR="0081640E" w:rsidRPr="00200968" w:rsidRDefault="0081640E" w:rsidP="00200968">
      <w:pPr>
        <w:rPr>
          <w:rFonts w:cstheme="minorHAnsi"/>
        </w:rPr>
      </w:pPr>
    </w:p>
    <w:p w14:paraId="5600BECD" w14:textId="7573F99F" w:rsidR="00AB3499" w:rsidRPr="00356C86" w:rsidRDefault="00AB3499" w:rsidP="00AB3499">
      <w:pPr>
        <w:pStyle w:val="Heading2"/>
        <w:rPr>
          <w:color w:val="EE0000"/>
        </w:rPr>
      </w:pPr>
      <w:r w:rsidRPr="00356C86">
        <w:rPr>
          <w:color w:val="EE0000"/>
        </w:rPr>
        <w:t xml:space="preserve">CLO2: Descriptive, Exploratory and </w:t>
      </w:r>
      <w:r w:rsidR="008623AB" w:rsidRPr="00356C86">
        <w:rPr>
          <w:color w:val="EE0000"/>
        </w:rPr>
        <w:t>Statistical Analysis</w:t>
      </w:r>
      <w:r w:rsidRPr="00356C86">
        <w:rPr>
          <w:color w:val="EE0000"/>
        </w:rPr>
        <w:t xml:space="preserve"> (</w:t>
      </w:r>
      <w:r w:rsidR="008623AB" w:rsidRPr="00356C86">
        <w:rPr>
          <w:color w:val="EE0000"/>
        </w:rPr>
        <w:t>10</w:t>
      </w:r>
      <w:r w:rsidRPr="00356C86">
        <w:rPr>
          <w:color w:val="EE0000"/>
        </w:rPr>
        <w:t xml:space="preserve"> Points)</w:t>
      </w:r>
    </w:p>
    <w:p w14:paraId="78E72198" w14:textId="77777777" w:rsidR="00AB3499" w:rsidRDefault="00AB3499" w:rsidP="00A12254">
      <w:pPr>
        <w:pStyle w:val="Heading2"/>
      </w:pPr>
    </w:p>
    <w:p w14:paraId="55CF2F5D" w14:textId="7C249431" w:rsidR="00A12254" w:rsidRPr="007B3CD0" w:rsidRDefault="00A12254" w:rsidP="00A12254">
      <w:pPr>
        <w:pStyle w:val="Heading2"/>
      </w:pPr>
      <w:r>
        <w:t>Purpose of Descriptive Analysis</w:t>
      </w:r>
      <w:r w:rsidR="0088626E">
        <w:t xml:space="preserve"> (1 point)</w:t>
      </w:r>
    </w:p>
    <w:p w14:paraId="0858DE47" w14:textId="77777777" w:rsidR="00A12254" w:rsidRPr="007B3CD0" w:rsidRDefault="00A12254" w:rsidP="00A12254">
      <w:pPr>
        <w:pStyle w:val="HintText"/>
      </w:pPr>
      <w:r w:rsidRPr="00832703">
        <w:rPr>
          <w:highlight w:val="green"/>
        </w:rPr>
        <w:t>&lt;&lt;</w:t>
      </w:r>
      <w:r>
        <w:rPr>
          <w:highlight w:val="green"/>
        </w:rPr>
        <w:t xml:space="preserve"> </w:t>
      </w:r>
      <w:r w:rsidRPr="0017692A">
        <w:rPr>
          <w:iCs/>
          <w:highlight w:val="green"/>
        </w:rPr>
        <w:t>Justify why you want to perform the descriptive analysis for the chosen dataset. </w:t>
      </w:r>
      <w:r w:rsidRPr="00832703">
        <w:rPr>
          <w:highlight w:val="green"/>
        </w:rPr>
        <w:t>&gt;&gt;.</w:t>
      </w:r>
      <w:r w:rsidRPr="007B3CD0">
        <w:t xml:space="preserve">  </w:t>
      </w:r>
    </w:p>
    <w:p w14:paraId="5453F4F3" w14:textId="77777777" w:rsidR="00A12254" w:rsidRDefault="00A12254" w:rsidP="00A12254"/>
    <w:p w14:paraId="368C1AEA" w14:textId="37B765C4" w:rsidR="008335B3" w:rsidRDefault="00CD75EA" w:rsidP="00CD4D8F">
      <w:r>
        <w:t xml:space="preserve">In </w:t>
      </w:r>
      <w:proofErr w:type="gramStart"/>
      <w:r>
        <w:t>general</w:t>
      </w:r>
      <w:proofErr w:type="gramEnd"/>
      <w:r>
        <w:t xml:space="preserve"> the descriptive statistics is used to summarize and describe the main features of the dataset</w:t>
      </w:r>
      <w:r w:rsidR="004C2FB7">
        <w:t xml:space="preserve">. They help in </w:t>
      </w:r>
      <w:proofErr w:type="spellStart"/>
      <w:r w:rsidR="004C2FB7">
        <w:t>simplifling</w:t>
      </w:r>
      <w:proofErr w:type="spellEnd"/>
      <w:r w:rsidR="004C2FB7">
        <w:t xml:space="preserve"> large data into small understandable values and provide a clear overview of the dataset</w:t>
      </w:r>
      <w:r w:rsidR="00151326">
        <w:t>.</w:t>
      </w:r>
    </w:p>
    <w:p w14:paraId="30F4F82B" w14:textId="288F1E68" w:rsidR="004C2FB7" w:rsidRDefault="004C2FB7" w:rsidP="00015DAF">
      <w:r>
        <w:t>In this project</w:t>
      </w:r>
      <w:r w:rsidR="008335B3">
        <w:t xml:space="preserve"> </w:t>
      </w:r>
      <w:r w:rsidR="00CD4D8F">
        <w:t xml:space="preserve">we used </w:t>
      </w:r>
      <w:r w:rsidR="008335B3">
        <w:t xml:space="preserve">descriptive analysis </w:t>
      </w:r>
      <w:r w:rsidR="00CD4D8F">
        <w:t>t</w:t>
      </w:r>
      <w:r w:rsidR="008335B3">
        <w:t>o understand how the values of the dependent variable</w:t>
      </w:r>
      <w:r w:rsidR="00ED5A86">
        <w:t xml:space="preserve"> and insurance charges</w:t>
      </w:r>
      <w:r w:rsidR="008335B3">
        <w:t xml:space="preserve"> </w:t>
      </w:r>
      <w:r w:rsidR="00DC2404">
        <w:t xml:space="preserve">are distributed and what </w:t>
      </w:r>
      <w:proofErr w:type="spellStart"/>
      <w:r w:rsidR="00DC2404">
        <w:t>charescterictics</w:t>
      </w:r>
      <w:proofErr w:type="spellEnd"/>
      <w:r w:rsidR="00DC2404">
        <w:t xml:space="preserve"> they have. This will help us </w:t>
      </w:r>
      <w:r w:rsidR="00690BC9">
        <w:t xml:space="preserve">to see patterns in the data, such are </w:t>
      </w:r>
      <w:r w:rsidR="00CC41DE">
        <w:t xml:space="preserve">average charges, minimum and maximum values and how costs </w:t>
      </w:r>
      <w:r w:rsidR="00AD1FEA">
        <w:t>vary based on factors like age</w:t>
      </w:r>
      <w:r w:rsidR="00015DAF">
        <w:t>,</w:t>
      </w:r>
      <w:r w:rsidR="00AD1FEA">
        <w:t xml:space="preserve"> BMI</w:t>
      </w:r>
      <w:r w:rsidR="00015DAF">
        <w:t xml:space="preserve"> and smoking status. </w:t>
      </w:r>
      <w:r w:rsidR="00DC24FB">
        <w:t>This makes the data easier to understand and support better analysis</w:t>
      </w:r>
    </w:p>
    <w:p w14:paraId="77187DA1" w14:textId="77777777" w:rsidR="003C67D8" w:rsidRPr="007B3CD0" w:rsidRDefault="003C67D8" w:rsidP="004C2FB7"/>
    <w:p w14:paraId="33E90018" w14:textId="655F6C57" w:rsidR="00A12254" w:rsidRPr="007B3CD0" w:rsidRDefault="00A12254" w:rsidP="00A12254">
      <w:pPr>
        <w:pStyle w:val="Heading2"/>
      </w:pPr>
      <w:r>
        <w:t>Script for Descriptive Analysis</w:t>
      </w:r>
      <w:r w:rsidR="0088626E">
        <w:t xml:space="preserve"> (1 point)</w:t>
      </w:r>
    </w:p>
    <w:p w14:paraId="27774F71" w14:textId="1303FACD" w:rsidR="00A12254" w:rsidRPr="007B3CD0" w:rsidRDefault="00A12254" w:rsidP="50A8E897">
      <w:pPr>
        <w:pStyle w:val="HintText"/>
        <w:rPr>
          <w:highlight w:val="green"/>
        </w:rPr>
      </w:pPr>
      <w:r w:rsidRPr="00AD6D4D">
        <w:rPr>
          <w:highlight w:val="green"/>
        </w:rPr>
        <w:t>&lt;&lt;</w:t>
      </w:r>
      <w:r w:rsidRPr="50A8E897">
        <w:rPr>
          <w:rFonts w:cstheme="minorBidi"/>
          <w:sz w:val="21"/>
          <w:szCs w:val="21"/>
        </w:rPr>
        <w:t xml:space="preserve"> </w:t>
      </w:r>
      <w:r w:rsidRPr="50A8E897">
        <w:rPr>
          <w:highlight w:val="green"/>
        </w:rPr>
        <w:t xml:space="preserve">Create a script to develop a Python function for descriptive statistics. The input for the function should be the sample </w:t>
      </w:r>
      <w:proofErr w:type="spellStart"/>
      <w:proofErr w:type="gramStart"/>
      <w:r w:rsidRPr="50A8E897">
        <w:rPr>
          <w:highlight w:val="green"/>
        </w:rPr>
        <w:t>an</w:t>
      </w:r>
      <w:proofErr w:type="spellEnd"/>
      <w:proofErr w:type="gramEnd"/>
      <w:r w:rsidRPr="50A8E897">
        <w:rPr>
          <w:highlight w:val="green"/>
        </w:rPr>
        <w:t xml:space="preserve"> the field to perform the descriptive </w:t>
      </w:r>
      <w:proofErr w:type="gramStart"/>
      <w:r w:rsidRPr="50A8E897">
        <w:rPr>
          <w:highlight w:val="green"/>
        </w:rPr>
        <w:t>statistics.</w:t>
      </w:r>
      <w:r w:rsidRPr="00AD6D4D">
        <w:rPr>
          <w:highlight w:val="green"/>
        </w:rPr>
        <w:t>.</w:t>
      </w:r>
      <w:proofErr w:type="gramEnd"/>
      <w:r w:rsidRPr="00AD6D4D">
        <w:rPr>
          <w:highlight w:val="green"/>
        </w:rPr>
        <w:t>&gt;&gt;</w:t>
      </w:r>
      <w:r w:rsidR="597EF8CA">
        <w:rPr>
          <w:noProof/>
        </w:rPr>
        <w:lastRenderedPageBreak/>
        <w:drawing>
          <wp:inline distT="0" distB="0" distL="0" distR="0" wp14:anchorId="11AE23F5" wp14:editId="292ACCAF">
            <wp:extent cx="3976578" cy="2600325"/>
            <wp:effectExtent l="0" t="0" r="0" b="0"/>
            <wp:docPr id="7729840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8409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6578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7EF8CA">
        <w:rPr>
          <w:noProof/>
        </w:rPr>
        <w:drawing>
          <wp:inline distT="0" distB="0" distL="0" distR="0" wp14:anchorId="3FD941D6" wp14:editId="46A3E53A">
            <wp:extent cx="3962829" cy="3300846"/>
            <wp:effectExtent l="0" t="0" r="0" b="0"/>
            <wp:docPr id="15665683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6837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829" cy="330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0A8E897">
        <w:rPr>
          <w:highlight w:val="green"/>
        </w:rPr>
        <w:t>d</w:t>
      </w:r>
    </w:p>
    <w:p w14:paraId="272F7513" w14:textId="18CC3D92" w:rsidR="00A12254" w:rsidRPr="007B3CD0" w:rsidRDefault="00A12254" w:rsidP="00A12254">
      <w:pPr>
        <w:pStyle w:val="Heading2"/>
      </w:pPr>
      <w:r>
        <w:t>Random Sampling</w:t>
      </w:r>
      <w:r w:rsidRPr="007B3CD0">
        <w:tab/>
      </w:r>
      <w:r w:rsidR="0088626E">
        <w:t>(1 point)</w:t>
      </w:r>
    </w:p>
    <w:p w14:paraId="62AB1744" w14:textId="77777777" w:rsidR="00A12254" w:rsidRPr="00832703" w:rsidRDefault="00A12254" w:rsidP="00A12254">
      <w:pPr>
        <w:pStyle w:val="HintText"/>
        <w:rPr>
          <w:highlight w:val="green"/>
        </w:rPr>
      </w:pPr>
      <w:r w:rsidRPr="00832703">
        <w:rPr>
          <w:highlight w:val="green"/>
        </w:rPr>
        <w:t>&lt;&lt;</w:t>
      </w:r>
      <w:r w:rsidRPr="00D852D6">
        <w:rPr>
          <w:rFonts w:cstheme="minorBidi"/>
          <w:iCs/>
          <w:sz w:val="21"/>
          <w:szCs w:val="21"/>
        </w:rPr>
        <w:t xml:space="preserve"> </w:t>
      </w:r>
      <w:r w:rsidRPr="0017692A">
        <w:rPr>
          <w:iCs/>
          <w:highlight w:val="green"/>
        </w:rPr>
        <w:t>Create a program to random sampling of size 150 and find the descriptive statistics for the dependent variable from the sample [Apply the descriptive function which you created].</w:t>
      </w:r>
      <w:r w:rsidRPr="00832703">
        <w:rPr>
          <w:highlight w:val="green"/>
        </w:rPr>
        <w:t>&gt;&gt;</w:t>
      </w:r>
    </w:p>
    <w:p w14:paraId="58A882D7" w14:textId="3F85E666" w:rsidR="00A12254" w:rsidRPr="009D4E4B" w:rsidRDefault="268A1BFA" w:rsidP="00A12254">
      <w:pPr>
        <w:rPr>
          <w:rFonts w:cstheme="minorBidi"/>
        </w:rPr>
      </w:pPr>
      <w:r>
        <w:rPr>
          <w:noProof/>
        </w:rPr>
        <w:lastRenderedPageBreak/>
        <w:drawing>
          <wp:inline distT="0" distB="0" distL="0" distR="0" wp14:anchorId="54C57279" wp14:editId="7ADDAFF9">
            <wp:extent cx="5724525" cy="3829050"/>
            <wp:effectExtent l="0" t="0" r="0" b="0"/>
            <wp:docPr id="2095508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088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449A" w14:textId="6E62B618" w:rsidR="00A12254" w:rsidRPr="007B3CD0" w:rsidRDefault="00A12254" w:rsidP="00A12254">
      <w:pPr>
        <w:pStyle w:val="Heading2"/>
      </w:pPr>
      <w:r>
        <w:t>Systematic Sampling</w:t>
      </w:r>
      <w:r w:rsidRPr="007B3CD0">
        <w:t xml:space="preserve"> </w:t>
      </w:r>
      <w:r w:rsidR="0088626E">
        <w:t>(1 point)</w:t>
      </w:r>
      <w:r w:rsidRPr="007B3CD0">
        <w:tab/>
      </w:r>
    </w:p>
    <w:p w14:paraId="5FEB4E98" w14:textId="7D525084" w:rsidR="00A12254" w:rsidRPr="009D4E4B" w:rsidRDefault="00A12254" w:rsidP="5D034138">
      <w:pPr>
        <w:pStyle w:val="HintText"/>
        <w:rPr>
          <w:highlight w:val="green"/>
        </w:rPr>
      </w:pPr>
      <w:r w:rsidRPr="5D034138">
        <w:rPr>
          <w:highlight w:val="green"/>
        </w:rPr>
        <w:t>&lt;&lt;</w:t>
      </w:r>
      <w:r w:rsidRPr="5D034138">
        <w:rPr>
          <w:rFonts w:cstheme="minorBidi"/>
          <w:sz w:val="21"/>
          <w:szCs w:val="21"/>
        </w:rPr>
        <w:t xml:space="preserve"> </w:t>
      </w:r>
      <w:r w:rsidRPr="5D034138">
        <w:rPr>
          <w:rFonts w:cstheme="minorBidi"/>
          <w:sz w:val="21"/>
          <w:szCs w:val="21"/>
          <w:highlight w:val="green"/>
        </w:rPr>
        <w:t>Create a script for systematic sampling by giving certain conditions and finding the desc stat for the dependent variable from the sample [Apply the descriptive function which you created</w:t>
      </w:r>
      <w:proofErr w:type="gramStart"/>
      <w:r w:rsidRPr="5D034138">
        <w:rPr>
          <w:rFonts w:cstheme="minorBidi"/>
          <w:sz w:val="21"/>
          <w:szCs w:val="21"/>
          <w:highlight w:val="green"/>
        </w:rPr>
        <w:t>].</w:t>
      </w:r>
      <w:r w:rsidRPr="5D034138">
        <w:rPr>
          <w:rFonts w:cstheme="minorBidi"/>
          <w:sz w:val="21"/>
          <w:szCs w:val="21"/>
        </w:rPr>
        <w:t>.</w:t>
      </w:r>
      <w:proofErr w:type="gramEnd"/>
      <w:r w:rsidRPr="5D034138">
        <w:rPr>
          <w:highlight w:val="green"/>
        </w:rPr>
        <w:t>&gt;&gt;</w:t>
      </w:r>
    </w:p>
    <w:p w14:paraId="7D0F4D88" w14:textId="1567CEB7" w:rsidR="5D034138" w:rsidRDefault="5D034138" w:rsidP="5D034138">
      <w:pPr>
        <w:rPr>
          <w:rFonts w:cstheme="minorBidi"/>
        </w:rPr>
      </w:pPr>
    </w:p>
    <w:p w14:paraId="6F0518E9" w14:textId="44111045" w:rsidR="3D3FBFD2" w:rsidRDefault="3D3FBFD2" w:rsidP="5D034138">
      <w:pPr>
        <w:rPr>
          <w:rFonts w:cstheme="minorBidi"/>
        </w:rPr>
      </w:pPr>
      <w:r>
        <w:rPr>
          <w:noProof/>
        </w:rPr>
        <w:drawing>
          <wp:inline distT="0" distB="0" distL="0" distR="0" wp14:anchorId="1853A0E5" wp14:editId="1E76B7E8">
            <wp:extent cx="3388830" cy="2559949"/>
            <wp:effectExtent l="0" t="0" r="0" b="0"/>
            <wp:docPr id="3118685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6854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830" cy="255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A309" w14:textId="22B3931C" w:rsidR="5D034138" w:rsidRDefault="5D034138" w:rsidP="5D034138">
      <w:pPr>
        <w:rPr>
          <w:rFonts w:cstheme="minorBidi"/>
        </w:rPr>
      </w:pPr>
    </w:p>
    <w:p w14:paraId="7A29CD1D" w14:textId="3DD93077" w:rsidR="3D3FBFD2" w:rsidRDefault="3D3FBFD2" w:rsidP="5D034138">
      <w:pPr>
        <w:rPr>
          <w:rFonts w:cstheme="minorBidi"/>
        </w:rPr>
      </w:pPr>
      <w:r w:rsidRPr="5D034138">
        <w:rPr>
          <w:rFonts w:cstheme="minorBidi"/>
        </w:rPr>
        <w:t>This code will create a sample by starting at the third index and chosing each forth row</w:t>
      </w:r>
    </w:p>
    <w:p w14:paraId="53DDC15F" w14:textId="6908588C" w:rsidR="5D034138" w:rsidRDefault="5D034138" w:rsidP="5D034138">
      <w:pPr>
        <w:rPr>
          <w:rFonts w:cstheme="minorBidi"/>
        </w:rPr>
      </w:pPr>
    </w:p>
    <w:p w14:paraId="3D4B49ED" w14:textId="790EB212" w:rsidR="5D034138" w:rsidRDefault="5D034138" w:rsidP="5D034138">
      <w:pPr>
        <w:rPr>
          <w:rFonts w:cstheme="minorBidi"/>
        </w:rPr>
      </w:pPr>
    </w:p>
    <w:p w14:paraId="571EC1F3" w14:textId="66C00C9C" w:rsidR="5D034138" w:rsidRDefault="5D034138" w:rsidP="5D034138">
      <w:pPr>
        <w:rPr>
          <w:rFonts w:cstheme="minorBidi"/>
        </w:rPr>
      </w:pPr>
    </w:p>
    <w:p w14:paraId="0FED7CEA" w14:textId="66494A8E" w:rsidR="5D034138" w:rsidRDefault="5D034138" w:rsidP="5D034138">
      <w:pPr>
        <w:rPr>
          <w:rFonts w:cstheme="minorBidi"/>
        </w:rPr>
      </w:pPr>
    </w:p>
    <w:p w14:paraId="38E56E55" w14:textId="1EEE873A" w:rsidR="5D034138" w:rsidRDefault="5D034138" w:rsidP="5D034138">
      <w:pPr>
        <w:rPr>
          <w:rFonts w:cstheme="minorBidi"/>
        </w:rPr>
      </w:pPr>
    </w:p>
    <w:p w14:paraId="240A7033" w14:textId="22D50197" w:rsidR="5D034138" w:rsidRDefault="5D034138" w:rsidP="5D034138">
      <w:pPr>
        <w:rPr>
          <w:rFonts w:cstheme="minorBidi"/>
        </w:rPr>
      </w:pPr>
    </w:p>
    <w:p w14:paraId="5CACAA0F" w14:textId="0FD259CF" w:rsidR="5D034138" w:rsidRDefault="5D034138" w:rsidP="5D034138">
      <w:pPr>
        <w:rPr>
          <w:rFonts w:cstheme="minorBidi"/>
        </w:rPr>
      </w:pPr>
    </w:p>
    <w:p w14:paraId="61D323D5" w14:textId="47B5D980" w:rsidR="5D034138" w:rsidRDefault="5D034138" w:rsidP="5D034138">
      <w:pPr>
        <w:rPr>
          <w:rFonts w:cstheme="minorBidi"/>
        </w:rPr>
      </w:pPr>
    </w:p>
    <w:p w14:paraId="3E0E368B" w14:textId="5E3A1612" w:rsidR="5D034138" w:rsidRDefault="5D034138" w:rsidP="5D034138">
      <w:pPr>
        <w:rPr>
          <w:rFonts w:cstheme="minorBidi"/>
        </w:rPr>
      </w:pPr>
    </w:p>
    <w:p w14:paraId="55A45FA7" w14:textId="22BBA3EB" w:rsidR="5D034138" w:rsidRDefault="5D034138" w:rsidP="5D034138">
      <w:pPr>
        <w:rPr>
          <w:rFonts w:cstheme="minorBidi"/>
        </w:rPr>
      </w:pPr>
    </w:p>
    <w:p w14:paraId="662427EB" w14:textId="683CC8C3" w:rsidR="5D034138" w:rsidRDefault="5D034138" w:rsidP="5D034138">
      <w:pPr>
        <w:rPr>
          <w:rFonts w:cstheme="minorBidi"/>
        </w:rPr>
      </w:pPr>
    </w:p>
    <w:p w14:paraId="3674169E" w14:textId="625C0EFB" w:rsidR="5D034138" w:rsidRDefault="5D034138" w:rsidP="5D034138">
      <w:pPr>
        <w:rPr>
          <w:rFonts w:cstheme="minorBidi"/>
        </w:rPr>
      </w:pPr>
    </w:p>
    <w:p w14:paraId="54CD3397" w14:textId="2C1B9246" w:rsidR="5D034138" w:rsidRDefault="5D034138" w:rsidP="5D034138">
      <w:pPr>
        <w:rPr>
          <w:rFonts w:cstheme="minorBidi"/>
        </w:rPr>
      </w:pPr>
    </w:p>
    <w:p w14:paraId="04044D14" w14:textId="23E46E84" w:rsidR="5D034138" w:rsidRDefault="5D034138" w:rsidP="5D034138">
      <w:pPr>
        <w:rPr>
          <w:rFonts w:cstheme="minorBidi"/>
        </w:rPr>
      </w:pPr>
    </w:p>
    <w:p w14:paraId="7201F104" w14:textId="421FADBC" w:rsidR="5D034138" w:rsidRDefault="5D034138" w:rsidP="5D034138">
      <w:pPr>
        <w:rPr>
          <w:rFonts w:cstheme="minorBidi"/>
        </w:rPr>
      </w:pPr>
    </w:p>
    <w:p w14:paraId="6A023449" w14:textId="47FE20DF" w:rsidR="5D034138" w:rsidRDefault="5D034138" w:rsidP="5D034138">
      <w:pPr>
        <w:rPr>
          <w:rFonts w:cstheme="minorBidi"/>
        </w:rPr>
      </w:pPr>
    </w:p>
    <w:p w14:paraId="7D141694" w14:textId="134B07CF" w:rsidR="5D034138" w:rsidRDefault="5D034138" w:rsidP="5D034138">
      <w:pPr>
        <w:rPr>
          <w:rFonts w:cstheme="minorBidi"/>
        </w:rPr>
      </w:pPr>
    </w:p>
    <w:p w14:paraId="61331374" w14:textId="5BF0AF6D" w:rsidR="00A12254" w:rsidRPr="007B3CD0" w:rsidRDefault="00A12254" w:rsidP="00A12254">
      <w:pPr>
        <w:pStyle w:val="Heading2"/>
      </w:pPr>
      <w:r>
        <w:t>Descriptive Statistical Report</w:t>
      </w:r>
      <w:r w:rsidRPr="007B3CD0">
        <w:t xml:space="preserve"> </w:t>
      </w:r>
      <w:r w:rsidR="0088626E">
        <w:t>(1 point)</w:t>
      </w:r>
      <w:r w:rsidRPr="007B3CD0">
        <w:tab/>
      </w:r>
    </w:p>
    <w:p w14:paraId="7F7E3B1A" w14:textId="0E55F2C1" w:rsidR="00A12254" w:rsidRDefault="00A12254" w:rsidP="00A12254">
      <w:pPr>
        <w:pStyle w:val="HintText"/>
        <w:rPr>
          <w:highlight w:val="green"/>
        </w:rPr>
      </w:pPr>
      <w:r w:rsidRPr="5D677B1E">
        <w:rPr>
          <w:highlight w:val="green"/>
        </w:rPr>
        <w:t>&lt;&lt;</w:t>
      </w:r>
      <w:r w:rsidRPr="5D677B1E">
        <w:rPr>
          <w:rFonts w:cstheme="minorBidi"/>
          <w:sz w:val="21"/>
          <w:szCs w:val="21"/>
        </w:rPr>
        <w:t xml:space="preserve"> </w:t>
      </w:r>
      <w:r w:rsidRPr="5D677B1E">
        <w:rPr>
          <w:rFonts w:cstheme="minorBidi"/>
          <w:sz w:val="21"/>
          <w:szCs w:val="21"/>
          <w:highlight w:val="green"/>
        </w:rPr>
        <w:t>Create a detailed descriptive statistics report about the dependent variable of the chosen dataset.</w:t>
      </w:r>
      <w:r w:rsidRPr="5D677B1E">
        <w:rPr>
          <w:highlight w:val="green"/>
        </w:rPr>
        <w:t>&gt;&gt;</w:t>
      </w:r>
      <w:r w:rsidR="3187BB4F">
        <w:rPr>
          <w:noProof/>
        </w:rPr>
        <w:drawing>
          <wp:inline distT="0" distB="0" distL="0" distR="0" wp14:anchorId="1FFC204A" wp14:editId="767CCD49">
            <wp:extent cx="5724525" cy="3971925"/>
            <wp:effectExtent l="0" t="0" r="0" b="0"/>
            <wp:docPr id="16777963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9631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16BA" w14:textId="468AC038" w:rsidR="0C306777" w:rsidRDefault="0C306777" w:rsidP="5D677B1E">
      <w:pPr>
        <w:spacing w:before="240" w:after="240"/>
        <w:rPr>
          <w:color w:val="000000" w:themeColor="text1"/>
        </w:rPr>
      </w:pPr>
      <w:r w:rsidRPr="5D677B1E">
        <w:rPr>
          <w:color w:val="000000" w:themeColor="text1"/>
        </w:rPr>
        <w:t>After making a python function to figure out the descriptive statistics for</w:t>
      </w:r>
      <w:r w:rsidR="613AECCF" w:rsidRPr="5D677B1E">
        <w:rPr>
          <w:color w:val="000000" w:themeColor="text1"/>
        </w:rPr>
        <w:t xml:space="preserve"> our dependent </w:t>
      </w:r>
      <w:r w:rsidR="61B33F56" w:rsidRPr="5D677B1E">
        <w:rPr>
          <w:color w:val="000000" w:themeColor="text1"/>
        </w:rPr>
        <w:t>variable</w:t>
      </w:r>
      <w:r w:rsidR="613AECCF" w:rsidRPr="5D677B1E">
        <w:rPr>
          <w:color w:val="000000" w:themeColor="text1"/>
        </w:rPr>
        <w:t xml:space="preserve"> which is charges. We were able to figure out that the average </w:t>
      </w:r>
      <w:r w:rsidR="2CDEB1A7" w:rsidRPr="5D677B1E">
        <w:rPr>
          <w:color w:val="000000" w:themeColor="text1"/>
        </w:rPr>
        <w:t>insurance</w:t>
      </w:r>
      <w:r w:rsidR="613AECCF" w:rsidRPr="5D677B1E">
        <w:rPr>
          <w:color w:val="000000" w:themeColor="text1"/>
        </w:rPr>
        <w:t xml:space="preserve"> charge is 13,270 </w:t>
      </w:r>
      <w:r w:rsidR="0F56A737" w:rsidRPr="5D677B1E">
        <w:rPr>
          <w:color w:val="000000" w:themeColor="text1"/>
        </w:rPr>
        <w:t xml:space="preserve">for the people in our study. The lowest insurance charge to be </w:t>
      </w:r>
      <w:r w:rsidR="2C1D8825" w:rsidRPr="5D677B1E">
        <w:rPr>
          <w:color w:val="000000" w:themeColor="text1"/>
        </w:rPr>
        <w:t>recorded</w:t>
      </w:r>
      <w:r w:rsidR="0F56A737" w:rsidRPr="5D677B1E">
        <w:rPr>
          <w:color w:val="000000" w:themeColor="text1"/>
        </w:rPr>
        <w:t xml:space="preserve"> is 1,121 while on the other hand the higgest pri</w:t>
      </w:r>
      <w:r w:rsidR="7BF51276" w:rsidRPr="5D677B1E">
        <w:rPr>
          <w:color w:val="000000" w:themeColor="text1"/>
        </w:rPr>
        <w:t xml:space="preserve">ce recorded is 63,770 which is a very big </w:t>
      </w:r>
      <w:r w:rsidR="6F5B535A" w:rsidRPr="5D677B1E">
        <w:rPr>
          <w:color w:val="000000" w:themeColor="text1"/>
        </w:rPr>
        <w:t>difference</w:t>
      </w:r>
      <w:r w:rsidR="7BF51276" w:rsidRPr="5D677B1E">
        <w:rPr>
          <w:color w:val="000000" w:themeColor="text1"/>
        </w:rPr>
        <w:t xml:space="preserve">. </w:t>
      </w:r>
      <w:r w:rsidR="7920D9AD" w:rsidRPr="5D677B1E">
        <w:rPr>
          <w:color w:val="000000" w:themeColor="text1"/>
        </w:rPr>
        <w:t xml:space="preserve">The skewness tells us that the graph would be right </w:t>
      </w:r>
      <w:r w:rsidR="4F744294" w:rsidRPr="5D677B1E">
        <w:rPr>
          <w:color w:val="000000" w:themeColor="text1"/>
        </w:rPr>
        <w:t>skewed</w:t>
      </w:r>
      <w:r w:rsidR="7920D9AD" w:rsidRPr="5D677B1E">
        <w:rPr>
          <w:color w:val="000000" w:themeColor="text1"/>
        </w:rPr>
        <w:t xml:space="preserve"> which means a high number of people have low </w:t>
      </w:r>
      <w:r w:rsidR="572F7A41" w:rsidRPr="5D677B1E">
        <w:rPr>
          <w:color w:val="000000" w:themeColor="text1"/>
        </w:rPr>
        <w:t xml:space="preserve">insurance </w:t>
      </w:r>
      <w:proofErr w:type="gramStart"/>
      <w:r w:rsidR="7920D9AD" w:rsidRPr="5D677B1E">
        <w:rPr>
          <w:color w:val="000000" w:themeColor="text1"/>
        </w:rPr>
        <w:t xml:space="preserve">charges </w:t>
      </w:r>
      <w:r w:rsidR="33BA9B40" w:rsidRPr="5D677B1E">
        <w:rPr>
          <w:color w:val="000000" w:themeColor="text1"/>
        </w:rPr>
        <w:t>,</w:t>
      </w:r>
      <w:proofErr w:type="gramEnd"/>
      <w:r w:rsidR="33BA9B40" w:rsidRPr="5D677B1E">
        <w:rPr>
          <w:color w:val="000000" w:themeColor="text1"/>
        </w:rPr>
        <w:t xml:space="preserve"> while some people have high insurance charges which might be because of </w:t>
      </w:r>
      <w:r w:rsidR="1B7C3ED6" w:rsidRPr="5D677B1E">
        <w:rPr>
          <w:color w:val="000000" w:themeColor="text1"/>
        </w:rPr>
        <w:t>different</w:t>
      </w:r>
      <w:r w:rsidR="33BA9B40" w:rsidRPr="5D677B1E">
        <w:rPr>
          <w:color w:val="000000" w:themeColor="text1"/>
        </w:rPr>
        <w:t xml:space="preserve"> variables such as if the person </w:t>
      </w:r>
      <w:proofErr w:type="gramStart"/>
      <w:r w:rsidR="33BA9B40" w:rsidRPr="5D677B1E">
        <w:rPr>
          <w:color w:val="000000" w:themeColor="text1"/>
        </w:rPr>
        <w:t>smokes ,</w:t>
      </w:r>
      <w:proofErr w:type="gramEnd"/>
      <w:r w:rsidR="33BA9B40" w:rsidRPr="5D677B1E">
        <w:rPr>
          <w:color w:val="000000" w:themeColor="text1"/>
        </w:rPr>
        <w:t xml:space="preserve"> their </w:t>
      </w:r>
      <w:proofErr w:type="gramStart"/>
      <w:r w:rsidR="33BA9B40" w:rsidRPr="5D677B1E">
        <w:rPr>
          <w:color w:val="000000" w:themeColor="text1"/>
        </w:rPr>
        <w:t>age ,</w:t>
      </w:r>
      <w:proofErr w:type="gramEnd"/>
      <w:r w:rsidR="33BA9B40" w:rsidRPr="5D677B1E">
        <w:rPr>
          <w:color w:val="000000" w:themeColor="text1"/>
        </w:rPr>
        <w:t xml:space="preserve"> bmi and much more </w:t>
      </w:r>
    </w:p>
    <w:p w14:paraId="357598FB" w14:textId="2E6018AA" w:rsidR="5D677B1E" w:rsidRDefault="5D677B1E" w:rsidP="5D677B1E">
      <w:pPr>
        <w:spacing w:before="240" w:after="240"/>
        <w:rPr>
          <w:color w:val="FF0000"/>
        </w:rPr>
      </w:pPr>
    </w:p>
    <w:p w14:paraId="28AE5F37" w14:textId="438A8B7A" w:rsidR="00A12254" w:rsidRDefault="00A12254" w:rsidP="00A12254">
      <w:pPr>
        <w:pStyle w:val="HintText"/>
        <w:rPr>
          <w:highlight w:val="green"/>
        </w:rPr>
      </w:pPr>
    </w:p>
    <w:p w14:paraId="448783BE" w14:textId="2EE8CC2B" w:rsidR="00A12254" w:rsidRPr="007B3CD0" w:rsidRDefault="00A12254" w:rsidP="00A12254">
      <w:pPr>
        <w:pStyle w:val="Heading2"/>
      </w:pPr>
      <w:proofErr w:type="spellStart"/>
      <w:r>
        <w:t>Visualisation</w:t>
      </w:r>
      <w:proofErr w:type="spellEnd"/>
      <w:r>
        <w:t xml:space="preserve"> through Various Charts</w:t>
      </w:r>
      <w:r w:rsidRPr="007B3CD0">
        <w:t xml:space="preserve"> </w:t>
      </w:r>
      <w:r w:rsidRPr="007B3CD0">
        <w:tab/>
      </w:r>
      <w:r w:rsidR="0088626E">
        <w:t>(2 points)</w:t>
      </w:r>
    </w:p>
    <w:p w14:paraId="1DD5E3CC" w14:textId="77777777" w:rsidR="00A12254" w:rsidRPr="0017692A" w:rsidRDefault="00A12254" w:rsidP="00A12254">
      <w:pPr>
        <w:pStyle w:val="HintText"/>
        <w:numPr>
          <w:ilvl w:val="0"/>
          <w:numId w:val="3"/>
        </w:numPr>
        <w:rPr>
          <w:rFonts w:cstheme="minorBidi"/>
          <w:iCs/>
          <w:sz w:val="21"/>
          <w:szCs w:val="21"/>
          <w:highlight w:val="green"/>
        </w:rPr>
      </w:pPr>
      <w:r w:rsidRPr="00832703">
        <w:rPr>
          <w:highlight w:val="green"/>
        </w:rPr>
        <w:t>&lt;&lt;</w:t>
      </w:r>
      <w:r w:rsidRPr="00D852D6">
        <w:rPr>
          <w:rFonts w:cstheme="minorBidi"/>
          <w:iCs/>
          <w:sz w:val="21"/>
          <w:szCs w:val="21"/>
        </w:rPr>
        <w:t xml:space="preserve"> </w:t>
      </w:r>
      <w:r w:rsidRPr="0017692A">
        <w:rPr>
          <w:rFonts w:cstheme="minorBidi"/>
          <w:iCs/>
          <w:sz w:val="21"/>
          <w:szCs w:val="21"/>
          <w:highlight w:val="green"/>
        </w:rPr>
        <w:t>Visualize the dependent variable by the Graph/Chart of the following using Python Program:</w:t>
      </w:r>
    </w:p>
    <w:p w14:paraId="50D12497" w14:textId="32763316" w:rsidR="00A12254" w:rsidRPr="0017692A" w:rsidRDefault="00A12254" w:rsidP="50A8E897">
      <w:pPr>
        <w:pStyle w:val="HintText"/>
        <w:numPr>
          <w:ilvl w:val="1"/>
          <w:numId w:val="3"/>
        </w:numPr>
        <w:rPr>
          <w:rFonts w:cstheme="minorBidi"/>
          <w:sz w:val="21"/>
          <w:szCs w:val="21"/>
          <w:highlight w:val="green"/>
        </w:rPr>
      </w:pPr>
      <w:r w:rsidRPr="50A8E897">
        <w:rPr>
          <w:rFonts w:cstheme="minorBidi"/>
          <w:sz w:val="21"/>
          <w:szCs w:val="21"/>
          <w:highlight w:val="green"/>
        </w:rPr>
        <w:t>Scatter plot</w:t>
      </w:r>
    </w:p>
    <w:p w14:paraId="20E4D688" w14:textId="2F17790A" w:rsidR="00A12254" w:rsidRPr="0017692A" w:rsidRDefault="00A12254" w:rsidP="50A8E897">
      <w:pPr>
        <w:pStyle w:val="HintText"/>
        <w:ind w:left="1440"/>
        <w:rPr>
          <w:rFonts w:cstheme="minorBidi"/>
          <w:sz w:val="21"/>
          <w:szCs w:val="21"/>
        </w:rPr>
      </w:pPr>
    </w:p>
    <w:p w14:paraId="04AFCEB3" w14:textId="2899D020" w:rsidR="00A12254" w:rsidRPr="0017692A" w:rsidRDefault="00A12254" w:rsidP="50A8E897">
      <w:pPr>
        <w:pStyle w:val="HintText"/>
        <w:ind w:left="1440"/>
        <w:rPr>
          <w:rFonts w:cstheme="minorBidi"/>
          <w:sz w:val="21"/>
          <w:szCs w:val="21"/>
          <w:highlight w:val="green"/>
        </w:rPr>
      </w:pPr>
    </w:p>
    <w:p w14:paraId="3190BF6F" w14:textId="1167A171" w:rsidR="00A12254" w:rsidRPr="0017692A" w:rsidRDefault="1609AEBA" w:rsidP="50A8E897">
      <w:pPr>
        <w:pStyle w:val="HintText"/>
        <w:ind w:left="1440"/>
        <w:rPr>
          <w:rFonts w:cstheme="minorBidi"/>
          <w:sz w:val="21"/>
          <w:szCs w:val="21"/>
          <w:highlight w:val="green"/>
        </w:rPr>
      </w:pPr>
      <w:r>
        <w:rPr>
          <w:noProof/>
        </w:rPr>
        <w:drawing>
          <wp:inline distT="0" distB="0" distL="0" distR="0" wp14:anchorId="1C4045C5" wp14:editId="46F6C841">
            <wp:extent cx="4001120" cy="3781425"/>
            <wp:effectExtent l="0" t="0" r="0" b="0"/>
            <wp:docPr id="9535857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8577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12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7003" w14:textId="0B395676" w:rsidR="50A8E897" w:rsidRDefault="50A8E897" w:rsidP="50A8E897">
      <w:pPr>
        <w:pStyle w:val="HintText"/>
        <w:ind w:left="1440"/>
        <w:rPr>
          <w:rFonts w:cstheme="minorBidi"/>
          <w:sz w:val="21"/>
          <w:szCs w:val="21"/>
          <w:highlight w:val="green"/>
        </w:rPr>
      </w:pPr>
    </w:p>
    <w:p w14:paraId="20857B7D" w14:textId="42EB8156" w:rsidR="1609AEBA" w:rsidRDefault="1609AEBA" w:rsidP="50A8E897">
      <w:pPr>
        <w:pStyle w:val="HintText"/>
        <w:ind w:left="1440"/>
        <w:rPr>
          <w:rFonts w:cstheme="minorBidi"/>
          <w:sz w:val="21"/>
          <w:szCs w:val="21"/>
        </w:rPr>
      </w:pPr>
      <w:r w:rsidRPr="50A8E897">
        <w:rPr>
          <w:rFonts w:cstheme="minorBidi"/>
          <w:sz w:val="21"/>
          <w:szCs w:val="21"/>
        </w:rPr>
        <w:t xml:space="preserve">This scatter plot </w:t>
      </w:r>
      <w:r w:rsidR="705D7344" w:rsidRPr="50A8E897">
        <w:rPr>
          <w:rFonts w:cstheme="minorBidi"/>
          <w:sz w:val="21"/>
          <w:szCs w:val="21"/>
        </w:rPr>
        <w:t>compares</w:t>
      </w:r>
      <w:r w:rsidRPr="50A8E897">
        <w:rPr>
          <w:rFonts w:cstheme="minorBidi"/>
          <w:sz w:val="21"/>
          <w:szCs w:val="21"/>
        </w:rPr>
        <w:t xml:space="preserve"> the insurance charges against the </w:t>
      </w:r>
      <w:proofErr w:type="gramStart"/>
      <w:r w:rsidRPr="50A8E897">
        <w:rPr>
          <w:rFonts w:cstheme="minorBidi"/>
          <w:sz w:val="21"/>
          <w:szCs w:val="21"/>
        </w:rPr>
        <w:t>bmi ,</w:t>
      </w:r>
      <w:proofErr w:type="gramEnd"/>
      <w:r w:rsidRPr="50A8E897">
        <w:rPr>
          <w:rFonts w:cstheme="minorBidi"/>
          <w:sz w:val="21"/>
          <w:szCs w:val="21"/>
        </w:rPr>
        <w:t xml:space="preserve"> from the plot we can figure out </w:t>
      </w:r>
      <w:proofErr w:type="gramStart"/>
      <w:r w:rsidRPr="50A8E897">
        <w:rPr>
          <w:rFonts w:cstheme="minorBidi"/>
          <w:sz w:val="21"/>
          <w:szCs w:val="21"/>
        </w:rPr>
        <w:t>the they</w:t>
      </w:r>
      <w:proofErr w:type="gramEnd"/>
      <w:r w:rsidRPr="50A8E897">
        <w:rPr>
          <w:rFonts w:cstheme="minorBidi"/>
          <w:sz w:val="21"/>
          <w:szCs w:val="21"/>
        </w:rPr>
        <w:t xml:space="preserve"> have a weak positive relationship </w:t>
      </w:r>
      <w:r w:rsidR="5A1B2315" w:rsidRPr="50A8E897">
        <w:rPr>
          <w:rFonts w:cstheme="minorBidi"/>
          <w:sz w:val="21"/>
          <w:szCs w:val="21"/>
        </w:rPr>
        <w:t xml:space="preserve">which means as the bmi increases the charges also increase </w:t>
      </w:r>
    </w:p>
    <w:p w14:paraId="016385AF" w14:textId="6F068E98" w:rsidR="50A8E897" w:rsidRDefault="50A8E897" w:rsidP="50A8E897">
      <w:pPr>
        <w:pStyle w:val="HintText"/>
        <w:ind w:left="1440"/>
        <w:rPr>
          <w:rFonts w:cstheme="minorBidi"/>
          <w:sz w:val="21"/>
          <w:szCs w:val="21"/>
          <w:highlight w:val="green"/>
        </w:rPr>
      </w:pPr>
    </w:p>
    <w:p w14:paraId="4D26337A" w14:textId="351D934C" w:rsidR="50A8E897" w:rsidRDefault="50A8E897" w:rsidP="50A8E897">
      <w:pPr>
        <w:pStyle w:val="HintText"/>
        <w:ind w:left="1440"/>
        <w:rPr>
          <w:rFonts w:cstheme="minorBidi"/>
          <w:sz w:val="21"/>
          <w:szCs w:val="21"/>
          <w:highlight w:val="green"/>
        </w:rPr>
      </w:pPr>
    </w:p>
    <w:p w14:paraId="1A592E47" w14:textId="19BA9BA4" w:rsidR="00A12254" w:rsidRPr="0017692A" w:rsidRDefault="00A12254" w:rsidP="50A8E897">
      <w:pPr>
        <w:pStyle w:val="HintText"/>
        <w:numPr>
          <w:ilvl w:val="1"/>
          <w:numId w:val="3"/>
        </w:numPr>
        <w:rPr>
          <w:rFonts w:cstheme="minorBidi"/>
          <w:sz w:val="21"/>
          <w:szCs w:val="21"/>
          <w:highlight w:val="green"/>
        </w:rPr>
      </w:pPr>
      <w:r w:rsidRPr="50A8E897">
        <w:rPr>
          <w:rFonts w:cstheme="minorBidi"/>
          <w:sz w:val="21"/>
          <w:szCs w:val="21"/>
          <w:highlight w:val="green"/>
        </w:rPr>
        <w:t>Box Plot</w:t>
      </w:r>
    </w:p>
    <w:p w14:paraId="190CD341" w14:textId="4CBCA134" w:rsidR="00A12254" w:rsidRPr="0017692A" w:rsidRDefault="6665F3E7" w:rsidP="00A12254">
      <w:pPr>
        <w:pStyle w:val="HintText"/>
        <w:numPr>
          <w:ilvl w:val="1"/>
          <w:numId w:val="3"/>
        </w:numPr>
        <w:rPr>
          <w:rFonts w:cstheme="minorBidi"/>
          <w:sz w:val="21"/>
          <w:szCs w:val="21"/>
          <w:highlight w:val="green"/>
        </w:rPr>
      </w:pPr>
      <w:r>
        <w:rPr>
          <w:noProof/>
        </w:rPr>
        <w:lastRenderedPageBreak/>
        <w:drawing>
          <wp:inline distT="0" distB="0" distL="0" distR="0" wp14:anchorId="41659E6D" wp14:editId="4E69705B">
            <wp:extent cx="3762375" cy="4617857"/>
            <wp:effectExtent l="0" t="0" r="0" b="0"/>
            <wp:docPr id="4057235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2358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461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9E66" w14:textId="794F737A" w:rsidR="6665F3E7" w:rsidRDefault="6665F3E7" w:rsidP="50A8E897">
      <w:pPr>
        <w:pStyle w:val="HintText"/>
        <w:ind w:left="1440"/>
        <w:rPr>
          <w:rFonts w:cstheme="minorBidi"/>
          <w:sz w:val="21"/>
          <w:szCs w:val="21"/>
        </w:rPr>
      </w:pPr>
      <w:r w:rsidRPr="50A8E897">
        <w:rPr>
          <w:rFonts w:cstheme="minorBidi"/>
          <w:sz w:val="21"/>
          <w:szCs w:val="21"/>
        </w:rPr>
        <w:t xml:space="preserve"> This boxplot compares the</w:t>
      </w:r>
      <w:r w:rsidR="51B4530D" w:rsidRPr="50A8E897">
        <w:rPr>
          <w:rFonts w:cstheme="minorBidi"/>
          <w:sz w:val="21"/>
          <w:szCs w:val="21"/>
        </w:rPr>
        <w:t xml:space="preserve"> difference in insurance charges between a smoker and a non- </w:t>
      </w:r>
      <w:proofErr w:type="gramStart"/>
      <w:r w:rsidR="51B4530D" w:rsidRPr="50A8E897">
        <w:rPr>
          <w:rFonts w:cstheme="minorBidi"/>
          <w:sz w:val="21"/>
          <w:szCs w:val="21"/>
        </w:rPr>
        <w:t>smoker ,</w:t>
      </w:r>
      <w:proofErr w:type="gramEnd"/>
      <w:r w:rsidR="51B4530D" w:rsidRPr="50A8E897">
        <w:rPr>
          <w:rFonts w:cstheme="minorBidi"/>
          <w:sz w:val="21"/>
          <w:szCs w:val="21"/>
        </w:rPr>
        <w:t xml:space="preserve"> from it we can tell that if a person smokes the insurance charges increase alot in</w:t>
      </w:r>
      <w:r w:rsidR="225378F5" w:rsidRPr="50A8E897">
        <w:rPr>
          <w:rFonts w:cstheme="minorBidi"/>
          <w:sz w:val="21"/>
          <w:szCs w:val="21"/>
        </w:rPr>
        <w:t xml:space="preserve"> comparison too a person that does not smoke </w:t>
      </w:r>
    </w:p>
    <w:p w14:paraId="4B6416FF" w14:textId="5B9C2786" w:rsidR="50A8E897" w:rsidRDefault="50A8E897" w:rsidP="50A8E897">
      <w:pPr>
        <w:pStyle w:val="HintText"/>
        <w:ind w:left="1440"/>
        <w:rPr>
          <w:rFonts w:cstheme="minorBidi"/>
          <w:sz w:val="21"/>
          <w:szCs w:val="21"/>
          <w:highlight w:val="green"/>
        </w:rPr>
      </w:pPr>
    </w:p>
    <w:p w14:paraId="482D6F1B" w14:textId="5EF13F01" w:rsidR="50A8E897" w:rsidRDefault="50A8E897" w:rsidP="50A8E897">
      <w:pPr>
        <w:pStyle w:val="HintText"/>
        <w:ind w:left="1440"/>
        <w:rPr>
          <w:rFonts w:cstheme="minorBidi"/>
          <w:sz w:val="21"/>
          <w:szCs w:val="21"/>
          <w:highlight w:val="green"/>
        </w:rPr>
      </w:pPr>
    </w:p>
    <w:p w14:paraId="1C11147F" w14:textId="272694AB" w:rsidR="00A12254" w:rsidRPr="0017692A" w:rsidRDefault="00A12254" w:rsidP="00A12254">
      <w:pPr>
        <w:pStyle w:val="HintText"/>
        <w:numPr>
          <w:ilvl w:val="1"/>
          <w:numId w:val="3"/>
        </w:numPr>
        <w:rPr>
          <w:rFonts w:cstheme="minorBidi"/>
          <w:sz w:val="21"/>
          <w:szCs w:val="21"/>
          <w:highlight w:val="green"/>
        </w:rPr>
      </w:pPr>
      <w:r w:rsidRPr="50A8E897">
        <w:rPr>
          <w:rFonts w:cstheme="minorBidi"/>
          <w:sz w:val="21"/>
          <w:szCs w:val="21"/>
          <w:highlight w:val="green"/>
        </w:rPr>
        <w:lastRenderedPageBreak/>
        <w:t>Histogram</w:t>
      </w:r>
      <w:r w:rsidR="4DC15B53">
        <w:rPr>
          <w:noProof/>
        </w:rPr>
        <w:drawing>
          <wp:inline distT="0" distB="0" distL="0" distR="0" wp14:anchorId="5DD1C9D0" wp14:editId="6F2D5614">
            <wp:extent cx="4648200" cy="5038725"/>
            <wp:effectExtent l="0" t="0" r="0" b="0"/>
            <wp:docPr id="21397230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2309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F611" w14:textId="68D1202D" w:rsidR="787F220D" w:rsidRDefault="787F220D" w:rsidP="50A8E897">
      <w:pPr>
        <w:pStyle w:val="HintText"/>
        <w:ind w:left="1440"/>
        <w:rPr>
          <w:rFonts w:cstheme="minorBidi"/>
          <w:sz w:val="21"/>
          <w:szCs w:val="21"/>
        </w:rPr>
      </w:pPr>
      <w:r w:rsidRPr="50A8E897">
        <w:rPr>
          <w:rFonts w:cstheme="minorBidi"/>
          <w:sz w:val="21"/>
          <w:szCs w:val="21"/>
        </w:rPr>
        <w:t xml:space="preserve">The distribution of insurance charges is right skrewed which tells us that most people are paying less than </w:t>
      </w:r>
      <w:r w:rsidR="51E05C0E" w:rsidRPr="50A8E897">
        <w:rPr>
          <w:rFonts w:cstheme="minorBidi"/>
          <w:sz w:val="21"/>
          <w:szCs w:val="21"/>
        </w:rPr>
        <w:t xml:space="preserve">15,000 </w:t>
      </w:r>
    </w:p>
    <w:p w14:paraId="6316BAD5" w14:textId="79C34E53" w:rsidR="50A8E897" w:rsidRDefault="50A8E897" w:rsidP="50A8E897">
      <w:pPr>
        <w:pStyle w:val="HintText"/>
        <w:ind w:left="1440"/>
        <w:rPr>
          <w:rFonts w:cstheme="minorBidi"/>
          <w:sz w:val="21"/>
          <w:szCs w:val="21"/>
          <w:highlight w:val="green"/>
        </w:rPr>
      </w:pPr>
    </w:p>
    <w:p w14:paraId="564C023C" w14:textId="53047208" w:rsidR="00A12254" w:rsidRPr="0017692A" w:rsidRDefault="00A12254" w:rsidP="00A12254">
      <w:pPr>
        <w:pStyle w:val="HintText"/>
        <w:numPr>
          <w:ilvl w:val="1"/>
          <w:numId w:val="3"/>
        </w:numPr>
        <w:rPr>
          <w:rFonts w:cstheme="minorBidi"/>
          <w:sz w:val="21"/>
          <w:szCs w:val="21"/>
          <w:highlight w:val="green"/>
        </w:rPr>
      </w:pPr>
      <w:r w:rsidRPr="50A8E897">
        <w:rPr>
          <w:rFonts w:cstheme="minorBidi"/>
          <w:sz w:val="21"/>
          <w:szCs w:val="21"/>
          <w:highlight w:val="green"/>
        </w:rPr>
        <w:lastRenderedPageBreak/>
        <w:t>Heat Map</w:t>
      </w:r>
      <w:r w:rsidR="53E6361D">
        <w:rPr>
          <w:noProof/>
        </w:rPr>
        <w:drawing>
          <wp:inline distT="0" distB="0" distL="0" distR="0" wp14:anchorId="43F48C69" wp14:editId="105A3198">
            <wp:extent cx="5038725" cy="3276600"/>
            <wp:effectExtent l="0" t="0" r="0" b="0"/>
            <wp:docPr id="14224182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18207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E6361D">
        <w:rPr>
          <w:noProof/>
        </w:rPr>
        <w:drawing>
          <wp:inline distT="0" distB="0" distL="0" distR="0" wp14:anchorId="2942F06F" wp14:editId="798221DE">
            <wp:extent cx="5038725" cy="3552825"/>
            <wp:effectExtent l="0" t="0" r="0" b="0"/>
            <wp:docPr id="7145088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08804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972E" w14:textId="77777777" w:rsidR="00A12254" w:rsidRDefault="00A12254" w:rsidP="00A12254">
      <w:pPr>
        <w:pStyle w:val="HintText"/>
        <w:rPr>
          <w:highlight w:val="green"/>
        </w:rPr>
      </w:pPr>
      <w:r w:rsidRPr="0017692A">
        <w:rPr>
          <w:rFonts w:cstheme="minorBidi"/>
          <w:iCs/>
          <w:sz w:val="21"/>
          <w:szCs w:val="21"/>
          <w:highlight w:val="green"/>
        </w:rPr>
        <w:t xml:space="preserve">Hint: Use </w:t>
      </w:r>
      <w:proofErr w:type="spellStart"/>
      <w:r w:rsidRPr="0017692A">
        <w:rPr>
          <w:rFonts w:cstheme="minorBidi"/>
          <w:iCs/>
          <w:sz w:val="21"/>
          <w:szCs w:val="21"/>
          <w:highlight w:val="green"/>
        </w:rPr>
        <w:t>Matplot</w:t>
      </w:r>
      <w:proofErr w:type="spellEnd"/>
      <w:r w:rsidRPr="0017692A">
        <w:rPr>
          <w:rFonts w:cstheme="minorBidi"/>
          <w:iCs/>
          <w:sz w:val="21"/>
          <w:szCs w:val="21"/>
          <w:highlight w:val="green"/>
        </w:rPr>
        <w:t xml:space="preserve"> or Ski-learn library.</w:t>
      </w:r>
      <w:r w:rsidRPr="00832703">
        <w:rPr>
          <w:highlight w:val="green"/>
        </w:rPr>
        <w:t>&gt;&gt;</w:t>
      </w:r>
    </w:p>
    <w:p w14:paraId="0DFAA252" w14:textId="77777777" w:rsidR="00A12254" w:rsidRDefault="00A12254" w:rsidP="00A12254">
      <w:pPr>
        <w:pStyle w:val="HintText"/>
        <w:rPr>
          <w:highlight w:val="green"/>
        </w:rPr>
      </w:pPr>
    </w:p>
    <w:p w14:paraId="6331D8C3" w14:textId="77777777" w:rsidR="00A12254" w:rsidRDefault="00A12254" w:rsidP="00A12254">
      <w:pPr>
        <w:pStyle w:val="HintText"/>
        <w:rPr>
          <w:highlight w:val="green"/>
        </w:rPr>
      </w:pPr>
    </w:p>
    <w:p w14:paraId="0A559ACB" w14:textId="3F75EAFA" w:rsidR="00A12254" w:rsidRPr="007B3CD0" w:rsidRDefault="00A12254" w:rsidP="00A12254">
      <w:pPr>
        <w:pStyle w:val="Heading2"/>
      </w:pPr>
      <w:r>
        <w:t>Hypothesis Test</w:t>
      </w:r>
      <w:r w:rsidRPr="007B3CD0">
        <w:t xml:space="preserve"> </w:t>
      </w:r>
      <w:r w:rsidR="0088626E">
        <w:t>(1 point)</w:t>
      </w:r>
      <w:r w:rsidRPr="007B3CD0">
        <w:tab/>
      </w:r>
    </w:p>
    <w:p w14:paraId="75DE16A0" w14:textId="2B093781" w:rsidR="00A12254" w:rsidRPr="00EB0850" w:rsidRDefault="00A12254" w:rsidP="50A8E897">
      <w:pPr>
        <w:pStyle w:val="HintText"/>
        <w:rPr>
          <w:rFonts w:cstheme="minorBidi"/>
          <w:sz w:val="21"/>
          <w:szCs w:val="21"/>
          <w:highlight w:val="green"/>
        </w:rPr>
      </w:pPr>
      <w:r w:rsidRPr="00EB0850">
        <w:rPr>
          <w:highlight w:val="green"/>
        </w:rPr>
        <w:t>&lt;&lt;</w:t>
      </w:r>
      <w:r w:rsidRPr="50A8E897">
        <w:rPr>
          <w:rFonts w:cstheme="minorBidi"/>
          <w:sz w:val="21"/>
          <w:szCs w:val="21"/>
          <w:highlight w:val="green"/>
        </w:rPr>
        <w:t xml:space="preserve"> 8.</w:t>
      </w:r>
      <w:r>
        <w:tab/>
      </w:r>
      <w:r w:rsidRPr="50A8E897">
        <w:rPr>
          <w:rFonts w:cstheme="minorBidi"/>
          <w:sz w:val="21"/>
          <w:szCs w:val="21"/>
          <w:highlight w:val="green"/>
        </w:rPr>
        <w:t>Perform the hypothesis test to find the correlation (Pearson and Spearman for numerical variable and chi-square test for categorical variable) between the independent variable and the dependent variable</w:t>
      </w:r>
    </w:p>
    <w:p w14:paraId="1130EB44" w14:textId="7018C697" w:rsidR="00A12254" w:rsidRPr="00EB0850" w:rsidRDefault="18C828DD" w:rsidP="01852102">
      <w:pPr>
        <w:pStyle w:val="HintText"/>
        <w:ind w:left="2160" w:firstLine="720"/>
        <w:rPr>
          <w:rFonts w:cstheme="minorBidi"/>
          <w:sz w:val="21"/>
          <w:szCs w:val="21"/>
        </w:rPr>
      </w:pPr>
      <w:r w:rsidRPr="50A8E897">
        <w:rPr>
          <w:rFonts w:cstheme="minorBidi"/>
          <w:sz w:val="21"/>
          <w:szCs w:val="21"/>
        </w:rPr>
        <w:t xml:space="preserve">numerical value </w:t>
      </w:r>
      <w:proofErr w:type="gramStart"/>
      <w:r w:rsidRPr="50A8E897">
        <w:rPr>
          <w:rFonts w:cstheme="minorBidi"/>
          <w:sz w:val="21"/>
          <w:szCs w:val="21"/>
        </w:rPr>
        <w:t>( bmi</w:t>
      </w:r>
      <w:proofErr w:type="gramEnd"/>
      <w:r w:rsidRPr="50A8E897">
        <w:rPr>
          <w:rFonts w:cstheme="minorBidi"/>
          <w:sz w:val="21"/>
          <w:szCs w:val="21"/>
        </w:rPr>
        <w:t xml:space="preserve"> )</w:t>
      </w:r>
    </w:p>
    <w:p w14:paraId="7CCB7C17" w14:textId="0BEA59EA" w:rsidR="00A12254" w:rsidRPr="00EB0850" w:rsidRDefault="00A12254" w:rsidP="50A8E897">
      <w:pPr>
        <w:pStyle w:val="HintText"/>
        <w:rPr>
          <w:rFonts w:cstheme="minorBidi"/>
          <w:sz w:val="21"/>
          <w:szCs w:val="21"/>
          <w:highlight w:val="green"/>
        </w:rPr>
      </w:pPr>
    </w:p>
    <w:p w14:paraId="11200B15" w14:textId="1E9B127C" w:rsidR="00A12254" w:rsidRPr="00EB0850" w:rsidRDefault="00A12254" w:rsidP="00A12254">
      <w:pPr>
        <w:pStyle w:val="HintText"/>
        <w:rPr>
          <w:rFonts w:cstheme="minorBidi"/>
          <w:sz w:val="21"/>
          <w:szCs w:val="21"/>
          <w:highlight w:val="green"/>
        </w:rPr>
      </w:pPr>
      <w:r w:rsidRPr="50A8E897">
        <w:rPr>
          <w:rFonts w:cstheme="minorBidi"/>
          <w:sz w:val="21"/>
          <w:szCs w:val="21"/>
          <w:highlight w:val="green"/>
        </w:rPr>
        <w:t>.</w:t>
      </w:r>
      <w:r w:rsidR="66D2AC12">
        <w:rPr>
          <w:noProof/>
        </w:rPr>
        <w:drawing>
          <wp:inline distT="0" distB="0" distL="0" distR="0" wp14:anchorId="766B9F4B" wp14:editId="060EEE47">
            <wp:extent cx="3590925" cy="1553478"/>
            <wp:effectExtent l="0" t="0" r="0" b="0"/>
            <wp:docPr id="8949927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1626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55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F9AD" w14:textId="36B358C1" w:rsidR="66D2AC12" w:rsidRDefault="66D2AC12" w:rsidP="50A8E897">
      <w:pPr>
        <w:pStyle w:val="HintText"/>
        <w:rPr>
          <w:rFonts w:cstheme="minorBidi"/>
          <w:sz w:val="21"/>
          <w:szCs w:val="21"/>
        </w:rPr>
      </w:pPr>
      <w:r w:rsidRPr="50A8E897">
        <w:rPr>
          <w:rFonts w:cstheme="minorBidi"/>
          <w:sz w:val="21"/>
          <w:szCs w:val="21"/>
        </w:rPr>
        <w:t xml:space="preserve">After conducting the persons correlation </w:t>
      </w:r>
      <w:proofErr w:type="gramStart"/>
      <w:r w:rsidRPr="50A8E897">
        <w:rPr>
          <w:rFonts w:cstheme="minorBidi"/>
          <w:sz w:val="21"/>
          <w:szCs w:val="21"/>
        </w:rPr>
        <w:t>test</w:t>
      </w:r>
      <w:proofErr w:type="gramEnd"/>
      <w:r w:rsidRPr="50A8E897">
        <w:rPr>
          <w:rFonts w:cstheme="minorBidi"/>
          <w:sz w:val="21"/>
          <w:szCs w:val="21"/>
        </w:rPr>
        <w:t xml:space="preserve"> we were able to figure out that the variables </w:t>
      </w:r>
      <w:proofErr w:type="gramStart"/>
      <w:r w:rsidRPr="50A8E897">
        <w:rPr>
          <w:rFonts w:cstheme="minorBidi"/>
          <w:sz w:val="21"/>
          <w:szCs w:val="21"/>
        </w:rPr>
        <w:t>has</w:t>
      </w:r>
      <w:proofErr w:type="gramEnd"/>
      <w:r w:rsidRPr="50A8E897">
        <w:rPr>
          <w:rFonts w:cstheme="minorBidi"/>
          <w:sz w:val="21"/>
          <w:szCs w:val="21"/>
        </w:rPr>
        <w:t xml:space="preserve"> a posistive correlation since </w:t>
      </w:r>
      <w:r w:rsidR="72461DE8" w:rsidRPr="50A8E897">
        <w:rPr>
          <w:rFonts w:cstheme="minorBidi"/>
          <w:sz w:val="21"/>
          <w:szCs w:val="21"/>
        </w:rPr>
        <w:t>persons test tells us that if the</w:t>
      </w:r>
      <w:r w:rsidR="791181AE" w:rsidRPr="50A8E897">
        <w:rPr>
          <w:rFonts w:cstheme="minorBidi"/>
          <w:sz w:val="21"/>
          <w:szCs w:val="21"/>
        </w:rPr>
        <w:t xml:space="preserve"> coefficient is between 0 and 1 it has a positive correlation and our coefficient is 0.198</w:t>
      </w:r>
      <w:r w:rsidR="72461DE8" w:rsidRPr="50A8E897">
        <w:rPr>
          <w:rFonts w:cstheme="minorBidi"/>
          <w:sz w:val="21"/>
          <w:szCs w:val="21"/>
        </w:rPr>
        <w:t xml:space="preserve"> </w:t>
      </w:r>
      <w:r w:rsidR="256CCF9A">
        <w:rPr>
          <w:noProof/>
        </w:rPr>
        <w:drawing>
          <wp:inline distT="0" distB="0" distL="0" distR="0" wp14:anchorId="7649CA3D" wp14:editId="4691809A">
            <wp:extent cx="4940343" cy="2400300"/>
            <wp:effectExtent l="0" t="0" r="0" b="0"/>
            <wp:docPr id="8569653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6532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343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5CAD" w14:textId="439E4F13" w:rsidR="176CD6A1" w:rsidRDefault="176CD6A1" w:rsidP="50A8E897">
      <w:pPr>
        <w:pStyle w:val="HintText"/>
        <w:rPr>
          <w:rFonts w:cstheme="minorBidi"/>
          <w:sz w:val="21"/>
          <w:szCs w:val="21"/>
        </w:rPr>
      </w:pPr>
      <w:r w:rsidRPr="50A8E897">
        <w:rPr>
          <w:rFonts w:cstheme="minorBidi"/>
          <w:sz w:val="21"/>
          <w:szCs w:val="21"/>
        </w:rPr>
        <w:t xml:space="preserve">After conducting the </w:t>
      </w:r>
      <w:proofErr w:type="spellStart"/>
      <w:r w:rsidRPr="50A8E897">
        <w:rPr>
          <w:rFonts w:cstheme="minorBidi"/>
          <w:sz w:val="21"/>
          <w:szCs w:val="21"/>
        </w:rPr>
        <w:t>spearmans</w:t>
      </w:r>
      <w:proofErr w:type="spellEnd"/>
      <w:r w:rsidRPr="50A8E897">
        <w:rPr>
          <w:rFonts w:cstheme="minorBidi"/>
          <w:sz w:val="21"/>
          <w:szCs w:val="21"/>
        </w:rPr>
        <w:t xml:space="preserve"> correlation test the output tells us that the correlation between bmi and charges is a very weak </w:t>
      </w:r>
      <w:r w:rsidR="09148695" w:rsidRPr="50A8E897">
        <w:rPr>
          <w:rFonts w:cstheme="minorBidi"/>
          <w:sz w:val="21"/>
          <w:szCs w:val="21"/>
        </w:rPr>
        <w:t xml:space="preserve">positive relationship </w:t>
      </w:r>
    </w:p>
    <w:p w14:paraId="381CD9C4" w14:textId="635AB4EB" w:rsidR="0FFD93A9" w:rsidRDefault="0FFD93A9" w:rsidP="0FFD93A9">
      <w:pPr>
        <w:pStyle w:val="HintText"/>
        <w:rPr>
          <w:rFonts w:cstheme="minorBidi"/>
          <w:sz w:val="21"/>
          <w:szCs w:val="21"/>
        </w:rPr>
      </w:pPr>
    </w:p>
    <w:p w14:paraId="081C5ACF" w14:textId="076F6AB2" w:rsidR="064A87EC" w:rsidRDefault="064A87EC" w:rsidP="064A87EC">
      <w:pPr>
        <w:pStyle w:val="HintText"/>
        <w:rPr>
          <w:rFonts w:cstheme="minorBidi"/>
          <w:sz w:val="21"/>
          <w:szCs w:val="21"/>
        </w:rPr>
      </w:pPr>
    </w:p>
    <w:p w14:paraId="5A026100" w14:textId="7B53A2AB" w:rsidR="064A87EC" w:rsidRDefault="064A87EC" w:rsidP="064A87EC">
      <w:pPr>
        <w:pStyle w:val="HintText"/>
        <w:rPr>
          <w:rFonts w:cstheme="minorBidi"/>
          <w:sz w:val="21"/>
          <w:szCs w:val="21"/>
        </w:rPr>
      </w:pPr>
    </w:p>
    <w:p w14:paraId="62F335E4" w14:textId="4204F382" w:rsidR="064A87EC" w:rsidRDefault="064A87EC" w:rsidP="064A87EC">
      <w:pPr>
        <w:pStyle w:val="HintText"/>
        <w:rPr>
          <w:rFonts w:cstheme="minorBidi"/>
          <w:sz w:val="21"/>
          <w:szCs w:val="21"/>
        </w:rPr>
      </w:pPr>
    </w:p>
    <w:p w14:paraId="6CF7440B" w14:textId="6B19F3DE" w:rsidR="064A87EC" w:rsidRDefault="064A87EC" w:rsidP="064A87EC">
      <w:pPr>
        <w:pStyle w:val="HintText"/>
        <w:rPr>
          <w:rFonts w:cstheme="minorBidi"/>
          <w:sz w:val="21"/>
          <w:szCs w:val="21"/>
        </w:rPr>
      </w:pPr>
    </w:p>
    <w:p w14:paraId="31E9C8FC" w14:textId="42A492E6" w:rsidR="064A87EC" w:rsidRDefault="064A87EC" w:rsidP="064A87EC">
      <w:pPr>
        <w:pStyle w:val="HintText"/>
        <w:rPr>
          <w:rFonts w:cstheme="minorBidi"/>
          <w:sz w:val="21"/>
          <w:szCs w:val="21"/>
        </w:rPr>
      </w:pPr>
    </w:p>
    <w:p w14:paraId="58650395" w14:textId="15B179CD" w:rsidR="064A87EC" w:rsidRDefault="064A87EC" w:rsidP="064A87EC">
      <w:pPr>
        <w:pStyle w:val="HintText"/>
        <w:rPr>
          <w:rFonts w:cstheme="minorBidi"/>
          <w:sz w:val="21"/>
          <w:szCs w:val="21"/>
        </w:rPr>
      </w:pPr>
    </w:p>
    <w:p w14:paraId="76B792DB" w14:textId="55C018FC" w:rsidR="064A87EC" w:rsidRDefault="064A87EC" w:rsidP="064A87EC">
      <w:pPr>
        <w:pStyle w:val="HintText"/>
        <w:rPr>
          <w:rFonts w:cstheme="minorBidi"/>
          <w:sz w:val="21"/>
          <w:szCs w:val="21"/>
        </w:rPr>
      </w:pPr>
    </w:p>
    <w:p w14:paraId="42052109" w14:textId="3392CEE2" w:rsidR="064A87EC" w:rsidRDefault="064A87EC" w:rsidP="064A87EC">
      <w:pPr>
        <w:pStyle w:val="HintText"/>
        <w:rPr>
          <w:rFonts w:cstheme="minorBidi"/>
          <w:sz w:val="21"/>
          <w:szCs w:val="21"/>
        </w:rPr>
      </w:pPr>
    </w:p>
    <w:p w14:paraId="4675312E" w14:textId="46494ACF" w:rsidR="064A87EC" w:rsidRDefault="064A87EC" w:rsidP="064A87EC">
      <w:pPr>
        <w:pStyle w:val="HintText"/>
        <w:rPr>
          <w:rFonts w:cstheme="minorBidi"/>
          <w:sz w:val="21"/>
          <w:szCs w:val="21"/>
        </w:rPr>
      </w:pPr>
    </w:p>
    <w:p w14:paraId="161647B9" w14:textId="059B7C53" w:rsidR="064A87EC" w:rsidRDefault="064A87EC" w:rsidP="064A87EC">
      <w:pPr>
        <w:pStyle w:val="HintText"/>
        <w:rPr>
          <w:rFonts w:cstheme="minorBidi"/>
          <w:sz w:val="21"/>
          <w:szCs w:val="21"/>
        </w:rPr>
      </w:pPr>
    </w:p>
    <w:p w14:paraId="53D6C2EE" w14:textId="21FAB87A" w:rsidR="064A87EC" w:rsidRDefault="064A87EC" w:rsidP="064A87EC">
      <w:pPr>
        <w:pStyle w:val="HintText"/>
        <w:rPr>
          <w:rFonts w:cstheme="minorBidi"/>
          <w:sz w:val="21"/>
          <w:szCs w:val="21"/>
        </w:rPr>
      </w:pPr>
    </w:p>
    <w:p w14:paraId="643E42B8" w14:textId="62B08297" w:rsidR="064A87EC" w:rsidRDefault="064A87EC" w:rsidP="064A87EC">
      <w:pPr>
        <w:pStyle w:val="HintText"/>
        <w:rPr>
          <w:rFonts w:cstheme="minorBidi"/>
          <w:sz w:val="21"/>
          <w:szCs w:val="21"/>
        </w:rPr>
      </w:pPr>
    </w:p>
    <w:p w14:paraId="314F18CC" w14:textId="672A6DA9" w:rsidR="064A87EC" w:rsidRDefault="064A87EC" w:rsidP="064A87EC">
      <w:pPr>
        <w:pStyle w:val="HintText"/>
        <w:rPr>
          <w:rFonts w:cstheme="minorBidi"/>
          <w:sz w:val="21"/>
          <w:szCs w:val="21"/>
        </w:rPr>
      </w:pPr>
    </w:p>
    <w:p w14:paraId="2E4ED764" w14:textId="11AB0A4A" w:rsidR="064A87EC" w:rsidRDefault="064A87EC" w:rsidP="064A87EC">
      <w:pPr>
        <w:pStyle w:val="HintText"/>
        <w:rPr>
          <w:rFonts w:cstheme="minorBidi"/>
          <w:sz w:val="21"/>
          <w:szCs w:val="21"/>
        </w:rPr>
      </w:pPr>
    </w:p>
    <w:p w14:paraId="6660F4DA" w14:textId="25797C34" w:rsidR="064A87EC" w:rsidRDefault="064A87EC" w:rsidP="064A87EC">
      <w:pPr>
        <w:pStyle w:val="HintText"/>
        <w:rPr>
          <w:rFonts w:cstheme="minorBidi"/>
          <w:sz w:val="21"/>
          <w:szCs w:val="21"/>
        </w:rPr>
      </w:pPr>
    </w:p>
    <w:p w14:paraId="5F3ED1DE" w14:textId="3137666B" w:rsidR="064A87EC" w:rsidRDefault="064A87EC" w:rsidP="064A87EC">
      <w:pPr>
        <w:pStyle w:val="HintText"/>
        <w:rPr>
          <w:rFonts w:cstheme="minorBidi"/>
          <w:sz w:val="21"/>
          <w:szCs w:val="21"/>
        </w:rPr>
      </w:pPr>
    </w:p>
    <w:p w14:paraId="49B181C4" w14:textId="486F1510" w:rsidR="064A87EC" w:rsidRDefault="064A87EC" w:rsidP="064A87EC">
      <w:pPr>
        <w:pStyle w:val="HintText"/>
        <w:rPr>
          <w:rFonts w:cstheme="minorBidi"/>
          <w:sz w:val="21"/>
          <w:szCs w:val="21"/>
        </w:rPr>
      </w:pPr>
    </w:p>
    <w:p w14:paraId="01BCF05E" w14:textId="7F4CADBF" w:rsidR="326A7915" w:rsidRDefault="326A7915" w:rsidP="064A87EC">
      <w:pPr>
        <w:pStyle w:val="HintText"/>
        <w:ind w:left="1440" w:firstLine="720"/>
        <w:rPr>
          <w:rFonts w:cstheme="minorBidi"/>
          <w:sz w:val="21"/>
          <w:szCs w:val="21"/>
        </w:rPr>
      </w:pPr>
      <w:r w:rsidRPr="064A87EC">
        <w:rPr>
          <w:rFonts w:cstheme="minorBidi"/>
          <w:sz w:val="21"/>
          <w:szCs w:val="21"/>
        </w:rPr>
        <w:t>categorical variable (smoker vs region)</w:t>
      </w:r>
    </w:p>
    <w:p w14:paraId="0EF006CD" w14:textId="2FBFD10B" w:rsidR="064A87EC" w:rsidRDefault="064A87EC" w:rsidP="064A87EC">
      <w:pPr>
        <w:pStyle w:val="HintText"/>
        <w:rPr>
          <w:rFonts w:cstheme="minorBidi"/>
          <w:sz w:val="21"/>
          <w:szCs w:val="21"/>
        </w:rPr>
      </w:pPr>
    </w:p>
    <w:p w14:paraId="3EB6F9F6" w14:textId="16AA290E" w:rsidR="50A8E897" w:rsidRDefault="326A7915" w:rsidP="50A8E897">
      <w:pPr>
        <w:pStyle w:val="HintText"/>
        <w:rPr>
          <w:rFonts w:cstheme="minorBidi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2CADB0F3" wp14:editId="59124AF2">
            <wp:extent cx="5724525" cy="3438525"/>
            <wp:effectExtent l="0" t="0" r="0" b="0"/>
            <wp:docPr id="8218699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6995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C13F" w14:textId="364E51F0" w:rsidR="3E39D096" w:rsidRDefault="02C564B7" w:rsidP="335A86E6">
      <w:pPr>
        <w:pStyle w:val="HintText"/>
      </w:pPr>
      <w:r>
        <w:t xml:space="preserve">We chose two categorical variables smoker and region to check if there is a dependency after conducting the chi-square </w:t>
      </w:r>
      <w:proofErr w:type="gramStart"/>
      <w:r>
        <w:t>test</w:t>
      </w:r>
      <w:proofErr w:type="gramEnd"/>
      <w:r>
        <w:t xml:space="preserve"> </w:t>
      </w:r>
      <w:r w:rsidR="62C27D8E">
        <w:t xml:space="preserve">we were able to figure out that </w:t>
      </w:r>
      <w:proofErr w:type="spellStart"/>
      <w:proofErr w:type="gramStart"/>
      <w:r w:rsidR="62C27D8E">
        <w:t>their</w:t>
      </w:r>
      <w:proofErr w:type="spellEnd"/>
      <w:proofErr w:type="gramEnd"/>
      <w:r w:rsidR="62C27D8E">
        <w:t xml:space="preserve"> is no dependency</w:t>
      </w:r>
      <w:r>
        <w:t xml:space="preserve"> </w:t>
      </w:r>
    </w:p>
    <w:p w14:paraId="04CABC14" w14:textId="2197358E" w:rsidR="3E39D096" w:rsidRDefault="3E39D096" w:rsidP="66704518">
      <w:pPr>
        <w:pStyle w:val="HintText"/>
        <w:ind w:left="1440" w:firstLine="720"/>
        <w:jc w:val="center"/>
      </w:pPr>
    </w:p>
    <w:p w14:paraId="1A500687" w14:textId="76E1FC80" w:rsidR="3E39D096" w:rsidRDefault="3E39D096" w:rsidP="3E39D096">
      <w:pPr>
        <w:pStyle w:val="HintText"/>
        <w:ind w:left="1440" w:firstLine="720"/>
        <w:rPr>
          <w:rFonts w:cstheme="minorBidi"/>
          <w:sz w:val="21"/>
          <w:szCs w:val="21"/>
        </w:rPr>
      </w:pPr>
    </w:p>
    <w:p w14:paraId="1555D3FD" w14:textId="6CDF55A9" w:rsidR="00A12254" w:rsidRPr="00EB0850" w:rsidRDefault="00A12254" w:rsidP="00A12254">
      <w:pPr>
        <w:pStyle w:val="HintText"/>
        <w:rPr>
          <w:highlight w:val="green"/>
        </w:rPr>
      </w:pPr>
      <w:r w:rsidRPr="3E39D096">
        <w:rPr>
          <w:rFonts w:cstheme="minorBidi"/>
          <w:sz w:val="21"/>
          <w:szCs w:val="21"/>
          <w:highlight w:val="green"/>
        </w:rPr>
        <w:t xml:space="preserve">Note: If you have more than one independent variable, then choose any one of the independent </w:t>
      </w:r>
      <w:proofErr w:type="gramStart"/>
      <w:r w:rsidRPr="3E39D096">
        <w:rPr>
          <w:rFonts w:cstheme="minorBidi"/>
          <w:sz w:val="21"/>
          <w:szCs w:val="21"/>
          <w:highlight w:val="green"/>
        </w:rPr>
        <w:t>variables..</w:t>
      </w:r>
      <w:proofErr w:type="gramEnd"/>
      <w:r w:rsidRPr="3E39D096">
        <w:rPr>
          <w:highlight w:val="green"/>
        </w:rPr>
        <w:t>&gt;</w:t>
      </w:r>
      <w:r w:rsidR="3FA308B2" w:rsidRPr="3E39D096">
        <w:rPr>
          <w:highlight w:val="green"/>
        </w:rPr>
        <w:t xml:space="preserve"> </w:t>
      </w:r>
      <w:r w:rsidRPr="3E39D096">
        <w:rPr>
          <w:highlight w:val="green"/>
        </w:rPr>
        <w:t>&gt;</w:t>
      </w:r>
    </w:p>
    <w:p w14:paraId="7A418EA5" w14:textId="6CC1D987" w:rsidR="6D10292B" w:rsidRDefault="6D10292B" w:rsidP="6D10292B">
      <w:pPr>
        <w:pStyle w:val="HintText"/>
        <w:rPr>
          <w:highlight w:val="green"/>
        </w:rPr>
      </w:pPr>
    </w:p>
    <w:p w14:paraId="5B6B9CD7" w14:textId="2426B7E1" w:rsidR="6D10292B" w:rsidRDefault="6D10292B" w:rsidP="6D10292B">
      <w:pPr>
        <w:pStyle w:val="HintText"/>
        <w:rPr>
          <w:highlight w:val="green"/>
        </w:rPr>
      </w:pPr>
    </w:p>
    <w:p w14:paraId="4232C4E8" w14:textId="5CBFACE3" w:rsidR="6D10292B" w:rsidRDefault="6D10292B" w:rsidP="6D10292B">
      <w:pPr>
        <w:pStyle w:val="HintText"/>
        <w:rPr>
          <w:highlight w:val="green"/>
        </w:rPr>
      </w:pPr>
    </w:p>
    <w:p w14:paraId="47B4EB15" w14:textId="5C19D5C7" w:rsidR="6D10292B" w:rsidRDefault="6D10292B" w:rsidP="6D10292B">
      <w:pPr>
        <w:pStyle w:val="HintText"/>
        <w:rPr>
          <w:highlight w:val="green"/>
        </w:rPr>
      </w:pPr>
    </w:p>
    <w:p w14:paraId="3819A425" w14:textId="105648B6" w:rsidR="6D10292B" w:rsidRDefault="6D10292B" w:rsidP="6D10292B">
      <w:pPr>
        <w:pStyle w:val="HintText"/>
        <w:rPr>
          <w:highlight w:val="green"/>
        </w:rPr>
      </w:pPr>
    </w:p>
    <w:p w14:paraId="6F187C6D" w14:textId="6D84EEB7" w:rsidR="6D10292B" w:rsidRDefault="6D10292B" w:rsidP="6D10292B">
      <w:pPr>
        <w:pStyle w:val="HintText"/>
        <w:rPr>
          <w:highlight w:val="green"/>
        </w:rPr>
      </w:pPr>
    </w:p>
    <w:p w14:paraId="5B994B2A" w14:textId="6EC5B920" w:rsidR="6D10292B" w:rsidRDefault="6D10292B" w:rsidP="6D10292B">
      <w:pPr>
        <w:pStyle w:val="HintText"/>
        <w:rPr>
          <w:highlight w:val="green"/>
        </w:rPr>
      </w:pPr>
    </w:p>
    <w:p w14:paraId="5E3892C0" w14:textId="393D888F" w:rsidR="6D10292B" w:rsidRDefault="6D10292B" w:rsidP="6D10292B">
      <w:pPr>
        <w:pStyle w:val="HintText"/>
        <w:rPr>
          <w:highlight w:val="green"/>
        </w:rPr>
      </w:pPr>
    </w:p>
    <w:p w14:paraId="5BF3FB96" w14:textId="62016C67" w:rsidR="6D10292B" w:rsidRDefault="6D10292B" w:rsidP="6D10292B">
      <w:pPr>
        <w:pStyle w:val="HintText"/>
        <w:rPr>
          <w:highlight w:val="green"/>
        </w:rPr>
      </w:pPr>
    </w:p>
    <w:p w14:paraId="59F2B3B5" w14:textId="7849FEB4" w:rsidR="6D10292B" w:rsidRDefault="6D10292B" w:rsidP="6D10292B">
      <w:pPr>
        <w:pStyle w:val="HintText"/>
        <w:rPr>
          <w:highlight w:val="green"/>
        </w:rPr>
      </w:pPr>
    </w:p>
    <w:p w14:paraId="4B9F38D4" w14:textId="78CEFB6B" w:rsidR="6D10292B" w:rsidRDefault="6D10292B" w:rsidP="6D10292B">
      <w:pPr>
        <w:pStyle w:val="HintText"/>
        <w:rPr>
          <w:highlight w:val="green"/>
        </w:rPr>
      </w:pPr>
    </w:p>
    <w:p w14:paraId="02055BEA" w14:textId="6553BE90" w:rsidR="6D10292B" w:rsidRDefault="6D10292B" w:rsidP="6D10292B">
      <w:pPr>
        <w:pStyle w:val="HintText"/>
        <w:rPr>
          <w:highlight w:val="green"/>
        </w:rPr>
      </w:pPr>
    </w:p>
    <w:p w14:paraId="1980A721" w14:textId="2A135CA0" w:rsidR="6D10292B" w:rsidRDefault="6D10292B" w:rsidP="6D10292B">
      <w:pPr>
        <w:pStyle w:val="HintText"/>
        <w:rPr>
          <w:highlight w:val="green"/>
        </w:rPr>
      </w:pPr>
    </w:p>
    <w:p w14:paraId="7B46DABB" w14:textId="1D7B240D" w:rsidR="6D10292B" w:rsidRDefault="6D10292B" w:rsidP="6D10292B">
      <w:pPr>
        <w:pStyle w:val="HintText"/>
        <w:rPr>
          <w:highlight w:val="green"/>
        </w:rPr>
      </w:pPr>
    </w:p>
    <w:p w14:paraId="43DB1760" w14:textId="5A6B2368" w:rsidR="6D10292B" w:rsidRDefault="6D10292B" w:rsidP="6D10292B">
      <w:pPr>
        <w:pStyle w:val="HintText"/>
        <w:rPr>
          <w:highlight w:val="green"/>
        </w:rPr>
      </w:pPr>
    </w:p>
    <w:p w14:paraId="003D0160" w14:textId="4C8C6E3B" w:rsidR="6D10292B" w:rsidRDefault="6D10292B" w:rsidP="6D10292B">
      <w:pPr>
        <w:pStyle w:val="HintText"/>
        <w:rPr>
          <w:highlight w:val="green"/>
        </w:rPr>
      </w:pPr>
    </w:p>
    <w:p w14:paraId="3867258F" w14:textId="26D59FAA" w:rsidR="6D10292B" w:rsidRDefault="6D10292B" w:rsidP="6D10292B">
      <w:pPr>
        <w:pStyle w:val="HintText"/>
        <w:rPr>
          <w:highlight w:val="green"/>
        </w:rPr>
      </w:pPr>
    </w:p>
    <w:p w14:paraId="56876E0E" w14:textId="26CD957F" w:rsidR="001D1CA6" w:rsidRDefault="001D1CA6" w:rsidP="00A12254">
      <w:pPr>
        <w:pStyle w:val="HintText"/>
        <w:rPr>
          <w:highlight w:val="green"/>
          <w:rtl/>
          <w:lang w:bidi="ar-AE"/>
        </w:rPr>
      </w:pPr>
    </w:p>
    <w:p w14:paraId="08CB6917" w14:textId="4D96D7FC" w:rsidR="00A12254" w:rsidRPr="007B3CD0" w:rsidRDefault="00A12254" w:rsidP="00A12254">
      <w:pPr>
        <w:pStyle w:val="Heading2"/>
      </w:pPr>
      <w:r>
        <w:t>One Sample T-test</w:t>
      </w:r>
      <w:r w:rsidRPr="007B3CD0">
        <w:t xml:space="preserve"> </w:t>
      </w:r>
      <w:r w:rsidR="0088626E">
        <w:t>(2 points)</w:t>
      </w:r>
      <w:r w:rsidRPr="007B3CD0">
        <w:tab/>
      </w:r>
    </w:p>
    <w:p w14:paraId="7E8B50F9" w14:textId="77777777" w:rsidR="00A12254" w:rsidRDefault="00A12254" w:rsidP="00A12254">
      <w:pPr>
        <w:pStyle w:val="HintText"/>
        <w:rPr>
          <w:highlight w:val="green"/>
        </w:rPr>
      </w:pPr>
      <w:r w:rsidRPr="00832703">
        <w:rPr>
          <w:highlight w:val="green"/>
        </w:rPr>
        <w:t>&lt;&lt;</w:t>
      </w:r>
      <w:r w:rsidRPr="00D852D6">
        <w:rPr>
          <w:rFonts w:cstheme="minorBidi"/>
          <w:iCs/>
          <w:sz w:val="21"/>
          <w:szCs w:val="21"/>
        </w:rPr>
        <w:t xml:space="preserve"> </w:t>
      </w:r>
      <w:r w:rsidRPr="0017692A">
        <w:rPr>
          <w:rFonts w:cstheme="minorBidi"/>
          <w:iCs/>
          <w:sz w:val="21"/>
          <w:szCs w:val="21"/>
          <w:highlight w:val="green"/>
        </w:rPr>
        <w:t>Assess the performance of the dependent variable to know whether the sample is representative of the normal population by a one-sample t-</w:t>
      </w:r>
      <w:proofErr w:type="gramStart"/>
      <w:r w:rsidRPr="0017692A">
        <w:rPr>
          <w:rFonts w:cstheme="minorBidi"/>
          <w:iCs/>
          <w:sz w:val="21"/>
          <w:szCs w:val="21"/>
          <w:highlight w:val="green"/>
        </w:rPr>
        <w:t>test..</w:t>
      </w:r>
      <w:proofErr w:type="gramEnd"/>
      <w:r w:rsidRPr="00832703">
        <w:rPr>
          <w:highlight w:val="green"/>
        </w:rPr>
        <w:t>&gt;&gt;</w:t>
      </w:r>
    </w:p>
    <w:p w14:paraId="41AE5472" w14:textId="6BF5EEFE" w:rsidR="00A12254" w:rsidRDefault="04165CD9" w:rsidP="00A12254">
      <w:pPr>
        <w:pStyle w:val="HintText"/>
        <w:rPr>
          <w:highlight w:val="green"/>
        </w:rPr>
      </w:pPr>
      <w:r>
        <w:rPr>
          <w:noProof/>
        </w:rPr>
        <w:lastRenderedPageBreak/>
        <w:drawing>
          <wp:inline distT="0" distB="0" distL="0" distR="0" wp14:anchorId="47F8C767" wp14:editId="3F9E3EB6">
            <wp:extent cx="4581525" cy="5724525"/>
            <wp:effectExtent l="0" t="0" r="0" b="0"/>
            <wp:docPr id="17863755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75509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AAAF" w14:textId="7B6678B3" w:rsidR="5D677B1E" w:rsidRDefault="5D677B1E" w:rsidP="5D677B1E">
      <w:pPr>
        <w:pStyle w:val="HintText"/>
        <w:rPr>
          <w:highlight w:val="green"/>
        </w:rPr>
      </w:pPr>
    </w:p>
    <w:p w14:paraId="3A03943F" w14:textId="46A54499" w:rsidR="5D677B1E" w:rsidRDefault="5D677B1E" w:rsidP="5D677B1E">
      <w:pPr>
        <w:pStyle w:val="HintText"/>
        <w:rPr>
          <w:highlight w:val="green"/>
        </w:rPr>
      </w:pPr>
    </w:p>
    <w:p w14:paraId="2F4A87F6" w14:textId="2A83ADC2" w:rsidR="04165CD9" w:rsidRDefault="04165CD9" w:rsidP="5D677B1E">
      <w:pPr>
        <w:pStyle w:val="HintText"/>
      </w:pPr>
      <w:r>
        <w:t>After conducting the one sample ttest we were able to figure out that the p value is less t</w:t>
      </w:r>
      <w:r w:rsidR="3E46D95A">
        <w:t xml:space="preserve">han 0.05 which means we fail to reject the null hypothesis </w:t>
      </w:r>
    </w:p>
    <w:p w14:paraId="0C066D4C" w14:textId="3442ADC6" w:rsidR="00222206" w:rsidRPr="00FD6E19" w:rsidRDefault="00222206" w:rsidP="00356C86">
      <w:pPr>
        <w:rPr>
          <w:rStyle w:val="Emphasis"/>
        </w:rPr>
      </w:pPr>
      <w:r w:rsidRPr="00FD6E19">
        <w:rPr>
          <w:rStyle w:val="Emphasis"/>
        </w:rPr>
        <w:t>End of Documentation.</w:t>
      </w:r>
    </w:p>
    <w:p w14:paraId="0138F482" w14:textId="77777777" w:rsidR="00AE6898" w:rsidRPr="009D4E4B" w:rsidRDefault="00AE6898" w:rsidP="000B7478">
      <w:pPr>
        <w:rPr>
          <w:rFonts w:cstheme="minorHAnsi"/>
          <w:color w:val="262626" w:themeColor="text1" w:themeTint="D9"/>
        </w:rPr>
      </w:pPr>
    </w:p>
    <w:sectPr w:rsidR="00AE6898" w:rsidRPr="009D4E4B" w:rsidSect="006B1758">
      <w:headerReference w:type="default" r:id="rId24"/>
      <w:footerReference w:type="default" r:id="rId25"/>
      <w:pgSz w:w="11900" w:h="16840"/>
      <w:pgMar w:top="2187" w:right="1440" w:bottom="148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BD4B7" w14:textId="77777777" w:rsidR="00544B63" w:rsidRDefault="00544B63" w:rsidP="00244E19">
      <w:r>
        <w:separator/>
      </w:r>
    </w:p>
  </w:endnote>
  <w:endnote w:type="continuationSeparator" w:id="0">
    <w:p w14:paraId="7E58C07E" w14:textId="77777777" w:rsidR="00544B63" w:rsidRDefault="00544B63" w:rsidP="00244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Microsoft GothicNeo">
    <w:panose1 w:val="020B0500000101010101"/>
    <w:charset w:val="81"/>
    <w:family w:val="swiss"/>
    <w:pitch w:val="variable"/>
    <w:sig w:usb0="810002BF" w:usb1="29D7A47B" w:usb2="00000010" w:usb3="00000000" w:csb0="0029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99AED" w14:textId="77F6E5B0" w:rsidR="009D4E4B" w:rsidRPr="009D4E4B" w:rsidRDefault="009D4E4B">
    <w:pPr>
      <w:pStyle w:val="Footer"/>
      <w:rPr>
        <w:sz w:val="16"/>
        <w:szCs w:val="16"/>
      </w:rPr>
    </w:pPr>
    <w:r w:rsidRPr="009D4E4B">
      <w:rPr>
        <w:sz w:val="16"/>
        <w:szCs w:val="16"/>
      </w:rPr>
      <w:fldChar w:fldCharType="begin"/>
    </w:r>
    <w:r w:rsidRPr="009D4E4B">
      <w:rPr>
        <w:sz w:val="16"/>
        <w:szCs w:val="16"/>
      </w:rPr>
      <w:instrText xml:space="preserve"> FILENAME \* MERGEFORMAT </w:instrText>
    </w:r>
    <w:r w:rsidRPr="009D4E4B">
      <w:rPr>
        <w:sz w:val="16"/>
        <w:szCs w:val="16"/>
      </w:rPr>
      <w:fldChar w:fldCharType="separate"/>
    </w:r>
    <w:r w:rsidRPr="009D4E4B">
      <w:rPr>
        <w:noProof/>
        <w:sz w:val="16"/>
        <w:szCs w:val="16"/>
      </w:rPr>
      <w:t>D2 2024 Project Initiation and Scope Baseline Report</w:t>
    </w:r>
    <w:r w:rsidRPr="009D4E4B">
      <w:rPr>
        <w:sz w:val="16"/>
        <w:szCs w:val="16"/>
      </w:rPr>
      <w:fldChar w:fldCharType="end"/>
    </w:r>
    <w:r w:rsidRPr="009D4E4B">
      <w:rPr>
        <w:sz w:val="16"/>
        <w:szCs w:val="16"/>
      </w:rPr>
      <w:tab/>
    </w:r>
    <w:r>
      <w:rPr>
        <w:sz w:val="16"/>
        <w:szCs w:val="16"/>
      </w:rPr>
      <w:tab/>
    </w:r>
    <w:r w:rsidRPr="009D4E4B">
      <w:rPr>
        <w:color w:val="7F7F7F" w:themeColor="background1" w:themeShade="7F"/>
        <w:spacing w:val="60"/>
        <w:sz w:val="16"/>
        <w:szCs w:val="16"/>
      </w:rPr>
      <w:t>Page</w:t>
    </w:r>
    <w:r w:rsidRPr="009D4E4B">
      <w:rPr>
        <w:sz w:val="16"/>
        <w:szCs w:val="16"/>
      </w:rPr>
      <w:t xml:space="preserve"> | </w:t>
    </w:r>
    <w:r w:rsidRPr="009D4E4B">
      <w:rPr>
        <w:sz w:val="16"/>
        <w:szCs w:val="16"/>
      </w:rPr>
      <w:fldChar w:fldCharType="begin"/>
    </w:r>
    <w:r w:rsidRPr="009D4E4B">
      <w:rPr>
        <w:sz w:val="16"/>
        <w:szCs w:val="16"/>
      </w:rPr>
      <w:instrText xml:space="preserve"> PAGE   \* MERGEFORMAT </w:instrText>
    </w:r>
    <w:r w:rsidRPr="009D4E4B">
      <w:rPr>
        <w:sz w:val="16"/>
        <w:szCs w:val="16"/>
      </w:rPr>
      <w:fldChar w:fldCharType="separate"/>
    </w:r>
    <w:r w:rsidRPr="009D4E4B">
      <w:rPr>
        <w:b/>
        <w:bCs/>
        <w:noProof/>
        <w:sz w:val="16"/>
        <w:szCs w:val="16"/>
      </w:rPr>
      <w:t>1</w:t>
    </w:r>
    <w:r w:rsidRPr="009D4E4B">
      <w:rPr>
        <w:b/>
        <w:bCs/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0AC73" w14:textId="77777777" w:rsidR="00544B63" w:rsidRDefault="00544B63" w:rsidP="00244E19">
      <w:r>
        <w:separator/>
      </w:r>
    </w:p>
  </w:footnote>
  <w:footnote w:type="continuationSeparator" w:id="0">
    <w:p w14:paraId="3E24A135" w14:textId="77777777" w:rsidR="00544B63" w:rsidRDefault="00544B63" w:rsidP="00244E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80CE4" w14:textId="77777777" w:rsidR="00244E19" w:rsidRDefault="00244E1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ABE50D6" wp14:editId="122FE70E">
          <wp:simplePos x="0" y="0"/>
          <wp:positionH relativeFrom="column">
            <wp:posOffset>1517515</wp:posOffset>
          </wp:positionH>
          <wp:positionV relativeFrom="paragraph">
            <wp:posOffset>-126459</wp:posOffset>
          </wp:positionV>
          <wp:extent cx="2688336" cy="621792"/>
          <wp:effectExtent l="0" t="0" r="4445" b="635"/>
          <wp:wrapNone/>
          <wp:docPr id="3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8336" cy="6217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0793"/>
    <w:multiLevelType w:val="hybridMultilevel"/>
    <w:tmpl w:val="8A8C8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961BC5"/>
    <w:multiLevelType w:val="hybridMultilevel"/>
    <w:tmpl w:val="97121430"/>
    <w:lvl w:ilvl="0" w:tplc="3E22FA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9A497E"/>
    <w:multiLevelType w:val="hybridMultilevel"/>
    <w:tmpl w:val="CEDA29CA"/>
    <w:lvl w:ilvl="0" w:tplc="71C2871C">
      <w:start w:val="1"/>
      <w:numFmt w:val="decimal"/>
      <w:lvlText w:val="%1."/>
      <w:lvlJc w:val="left"/>
      <w:pPr>
        <w:ind w:left="1080" w:hanging="720"/>
      </w:pPr>
      <w:rPr>
        <w:rFonts w:hint="default"/>
        <w:i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6C09BB"/>
    <w:multiLevelType w:val="hybridMultilevel"/>
    <w:tmpl w:val="003A1512"/>
    <w:lvl w:ilvl="0" w:tplc="708C2CF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436356"/>
    <w:multiLevelType w:val="hybridMultilevel"/>
    <w:tmpl w:val="0E342A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89754256">
    <w:abstractNumId w:val="4"/>
  </w:num>
  <w:num w:numId="2" w16cid:durableId="254557701">
    <w:abstractNumId w:val="0"/>
  </w:num>
  <w:num w:numId="3" w16cid:durableId="1557427117">
    <w:abstractNumId w:val="1"/>
  </w:num>
  <w:num w:numId="4" w16cid:durableId="390545116">
    <w:abstractNumId w:val="2"/>
  </w:num>
  <w:num w:numId="5" w16cid:durableId="19356287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G0MDAzsjS2MDYytjRV0lEKTi0uzszPAykwrgUADHZBwywAAAA="/>
  </w:docVars>
  <w:rsids>
    <w:rsidRoot w:val="000C6A89"/>
    <w:rsid w:val="00015DAF"/>
    <w:rsid w:val="00016976"/>
    <w:rsid w:val="00035451"/>
    <w:rsid w:val="0004468B"/>
    <w:rsid w:val="00046D21"/>
    <w:rsid w:val="000772DC"/>
    <w:rsid w:val="00095BD3"/>
    <w:rsid w:val="000A2FF2"/>
    <w:rsid w:val="000A7215"/>
    <w:rsid w:val="000B37D3"/>
    <w:rsid w:val="000B7478"/>
    <w:rsid w:val="000C1B04"/>
    <w:rsid w:val="000C6A89"/>
    <w:rsid w:val="000D37EE"/>
    <w:rsid w:val="000E05B7"/>
    <w:rsid w:val="000F0583"/>
    <w:rsid w:val="000F45DD"/>
    <w:rsid w:val="00104250"/>
    <w:rsid w:val="00114144"/>
    <w:rsid w:val="0012311E"/>
    <w:rsid w:val="00140476"/>
    <w:rsid w:val="00151326"/>
    <w:rsid w:val="00152ECB"/>
    <w:rsid w:val="00170ED7"/>
    <w:rsid w:val="001733A4"/>
    <w:rsid w:val="001746BA"/>
    <w:rsid w:val="0017662E"/>
    <w:rsid w:val="00183D8B"/>
    <w:rsid w:val="00190DB7"/>
    <w:rsid w:val="001924B9"/>
    <w:rsid w:val="001B7E40"/>
    <w:rsid w:val="001C408E"/>
    <w:rsid w:val="001D1CA6"/>
    <w:rsid w:val="001E1463"/>
    <w:rsid w:val="001E6C10"/>
    <w:rsid w:val="001F10B9"/>
    <w:rsid w:val="001F5065"/>
    <w:rsid w:val="00200968"/>
    <w:rsid w:val="00200D6A"/>
    <w:rsid w:val="002043C9"/>
    <w:rsid w:val="0020450F"/>
    <w:rsid w:val="00213997"/>
    <w:rsid w:val="0021562D"/>
    <w:rsid w:val="00222206"/>
    <w:rsid w:val="00231F33"/>
    <w:rsid w:val="00236292"/>
    <w:rsid w:val="00244E19"/>
    <w:rsid w:val="00245235"/>
    <w:rsid w:val="00254FC7"/>
    <w:rsid w:val="00255FAE"/>
    <w:rsid w:val="00292B47"/>
    <w:rsid w:val="00292E9E"/>
    <w:rsid w:val="00294A7C"/>
    <w:rsid w:val="002B1C6F"/>
    <w:rsid w:val="002B7A01"/>
    <w:rsid w:val="002D3BB3"/>
    <w:rsid w:val="002D43CF"/>
    <w:rsid w:val="002D6008"/>
    <w:rsid w:val="002E18F7"/>
    <w:rsid w:val="00300F6C"/>
    <w:rsid w:val="003034C7"/>
    <w:rsid w:val="003045BD"/>
    <w:rsid w:val="00315F3D"/>
    <w:rsid w:val="00316200"/>
    <w:rsid w:val="003171B6"/>
    <w:rsid w:val="0032096D"/>
    <w:rsid w:val="00330BEE"/>
    <w:rsid w:val="0034138B"/>
    <w:rsid w:val="00342F9A"/>
    <w:rsid w:val="00345846"/>
    <w:rsid w:val="00355590"/>
    <w:rsid w:val="00355851"/>
    <w:rsid w:val="00356C86"/>
    <w:rsid w:val="003602EB"/>
    <w:rsid w:val="00361BF1"/>
    <w:rsid w:val="00361EAD"/>
    <w:rsid w:val="00364A4C"/>
    <w:rsid w:val="003739B4"/>
    <w:rsid w:val="00377F26"/>
    <w:rsid w:val="003840D1"/>
    <w:rsid w:val="00387A87"/>
    <w:rsid w:val="00390CCA"/>
    <w:rsid w:val="00392D62"/>
    <w:rsid w:val="003A394F"/>
    <w:rsid w:val="003B479A"/>
    <w:rsid w:val="003C67D8"/>
    <w:rsid w:val="003D2271"/>
    <w:rsid w:val="003D7671"/>
    <w:rsid w:val="003E2824"/>
    <w:rsid w:val="003F24D7"/>
    <w:rsid w:val="00405C1F"/>
    <w:rsid w:val="00406F08"/>
    <w:rsid w:val="00423F07"/>
    <w:rsid w:val="00425A35"/>
    <w:rsid w:val="00434D5A"/>
    <w:rsid w:val="004417BB"/>
    <w:rsid w:val="00454A74"/>
    <w:rsid w:val="00454D3F"/>
    <w:rsid w:val="004551C7"/>
    <w:rsid w:val="004577DA"/>
    <w:rsid w:val="004578F7"/>
    <w:rsid w:val="00457EF8"/>
    <w:rsid w:val="004650A7"/>
    <w:rsid w:val="004778FE"/>
    <w:rsid w:val="00481B8F"/>
    <w:rsid w:val="00485FD6"/>
    <w:rsid w:val="00486EAD"/>
    <w:rsid w:val="00497D86"/>
    <w:rsid w:val="004B1F79"/>
    <w:rsid w:val="004B28FD"/>
    <w:rsid w:val="004B2F67"/>
    <w:rsid w:val="004B609C"/>
    <w:rsid w:val="004C1759"/>
    <w:rsid w:val="004C2FB7"/>
    <w:rsid w:val="004D3E2A"/>
    <w:rsid w:val="004D7A94"/>
    <w:rsid w:val="004E4946"/>
    <w:rsid w:val="004F46B4"/>
    <w:rsid w:val="004F7402"/>
    <w:rsid w:val="00513654"/>
    <w:rsid w:val="005158FB"/>
    <w:rsid w:val="00523550"/>
    <w:rsid w:val="0053021A"/>
    <w:rsid w:val="005347D7"/>
    <w:rsid w:val="00541CA6"/>
    <w:rsid w:val="00544B63"/>
    <w:rsid w:val="00550B03"/>
    <w:rsid w:val="005534FE"/>
    <w:rsid w:val="00557ECB"/>
    <w:rsid w:val="005705ED"/>
    <w:rsid w:val="0057272A"/>
    <w:rsid w:val="005757BB"/>
    <w:rsid w:val="005852A3"/>
    <w:rsid w:val="00586C72"/>
    <w:rsid w:val="00594B37"/>
    <w:rsid w:val="00596045"/>
    <w:rsid w:val="005A1CDC"/>
    <w:rsid w:val="005B7BD7"/>
    <w:rsid w:val="005C0466"/>
    <w:rsid w:val="005C0EF7"/>
    <w:rsid w:val="005C1233"/>
    <w:rsid w:val="005C56B7"/>
    <w:rsid w:val="005D1022"/>
    <w:rsid w:val="005E6FCD"/>
    <w:rsid w:val="005E7713"/>
    <w:rsid w:val="005E7ABB"/>
    <w:rsid w:val="005F3656"/>
    <w:rsid w:val="005F4C9D"/>
    <w:rsid w:val="005F7FB4"/>
    <w:rsid w:val="0060725D"/>
    <w:rsid w:val="0061528E"/>
    <w:rsid w:val="006155AA"/>
    <w:rsid w:val="00632DDB"/>
    <w:rsid w:val="00633F11"/>
    <w:rsid w:val="006577E5"/>
    <w:rsid w:val="0066248D"/>
    <w:rsid w:val="00670FD7"/>
    <w:rsid w:val="00672386"/>
    <w:rsid w:val="0068033A"/>
    <w:rsid w:val="00685168"/>
    <w:rsid w:val="00690BC9"/>
    <w:rsid w:val="00694498"/>
    <w:rsid w:val="00694DB0"/>
    <w:rsid w:val="006964F5"/>
    <w:rsid w:val="006B09DF"/>
    <w:rsid w:val="006B1758"/>
    <w:rsid w:val="006B23AC"/>
    <w:rsid w:val="006B54E3"/>
    <w:rsid w:val="006D31F1"/>
    <w:rsid w:val="006E7484"/>
    <w:rsid w:val="006F4BE2"/>
    <w:rsid w:val="00706CF1"/>
    <w:rsid w:val="00713A26"/>
    <w:rsid w:val="00723A69"/>
    <w:rsid w:val="00741641"/>
    <w:rsid w:val="007461DE"/>
    <w:rsid w:val="0075075C"/>
    <w:rsid w:val="007537A8"/>
    <w:rsid w:val="007614CB"/>
    <w:rsid w:val="007661CC"/>
    <w:rsid w:val="007740A3"/>
    <w:rsid w:val="007770EF"/>
    <w:rsid w:val="007829E7"/>
    <w:rsid w:val="00783E17"/>
    <w:rsid w:val="00785B01"/>
    <w:rsid w:val="0079041A"/>
    <w:rsid w:val="007917DE"/>
    <w:rsid w:val="007943FF"/>
    <w:rsid w:val="007975CE"/>
    <w:rsid w:val="007B3CD0"/>
    <w:rsid w:val="007C30E4"/>
    <w:rsid w:val="007D6AF4"/>
    <w:rsid w:val="007D6E8F"/>
    <w:rsid w:val="007F13CE"/>
    <w:rsid w:val="00801F92"/>
    <w:rsid w:val="008137E1"/>
    <w:rsid w:val="0081640E"/>
    <w:rsid w:val="00832703"/>
    <w:rsid w:val="008335B3"/>
    <w:rsid w:val="00845316"/>
    <w:rsid w:val="008623AB"/>
    <w:rsid w:val="008760B1"/>
    <w:rsid w:val="008800CB"/>
    <w:rsid w:val="00880B9B"/>
    <w:rsid w:val="0088626E"/>
    <w:rsid w:val="00887D75"/>
    <w:rsid w:val="00892BCB"/>
    <w:rsid w:val="00894278"/>
    <w:rsid w:val="008942BB"/>
    <w:rsid w:val="0089465C"/>
    <w:rsid w:val="00895E1F"/>
    <w:rsid w:val="00895E6B"/>
    <w:rsid w:val="008A18DA"/>
    <w:rsid w:val="008A6757"/>
    <w:rsid w:val="008B61B9"/>
    <w:rsid w:val="008B751B"/>
    <w:rsid w:val="008D3769"/>
    <w:rsid w:val="008D539F"/>
    <w:rsid w:val="008D5BE0"/>
    <w:rsid w:val="008D7078"/>
    <w:rsid w:val="008F5042"/>
    <w:rsid w:val="008F6AC3"/>
    <w:rsid w:val="008F72EC"/>
    <w:rsid w:val="009052DF"/>
    <w:rsid w:val="009055F8"/>
    <w:rsid w:val="00912E1E"/>
    <w:rsid w:val="00922C8E"/>
    <w:rsid w:val="009324B0"/>
    <w:rsid w:val="009337EE"/>
    <w:rsid w:val="00933B13"/>
    <w:rsid w:val="009407AF"/>
    <w:rsid w:val="00966A4E"/>
    <w:rsid w:val="009936E3"/>
    <w:rsid w:val="009A2BD1"/>
    <w:rsid w:val="009A569C"/>
    <w:rsid w:val="009A69F1"/>
    <w:rsid w:val="009B015E"/>
    <w:rsid w:val="009B133B"/>
    <w:rsid w:val="009B51A7"/>
    <w:rsid w:val="009C4F41"/>
    <w:rsid w:val="009D4E4B"/>
    <w:rsid w:val="009E2C09"/>
    <w:rsid w:val="009E3641"/>
    <w:rsid w:val="00A00BC1"/>
    <w:rsid w:val="00A04B52"/>
    <w:rsid w:val="00A06E1B"/>
    <w:rsid w:val="00A07BF5"/>
    <w:rsid w:val="00A12254"/>
    <w:rsid w:val="00A21A24"/>
    <w:rsid w:val="00A33239"/>
    <w:rsid w:val="00A3745B"/>
    <w:rsid w:val="00A4220B"/>
    <w:rsid w:val="00A83195"/>
    <w:rsid w:val="00AA00C9"/>
    <w:rsid w:val="00AA336D"/>
    <w:rsid w:val="00AA43BA"/>
    <w:rsid w:val="00AB3499"/>
    <w:rsid w:val="00AB53AF"/>
    <w:rsid w:val="00AB6922"/>
    <w:rsid w:val="00AC0919"/>
    <w:rsid w:val="00AD1FEA"/>
    <w:rsid w:val="00AD6D4D"/>
    <w:rsid w:val="00AE3428"/>
    <w:rsid w:val="00AE5749"/>
    <w:rsid w:val="00AE6898"/>
    <w:rsid w:val="00AE6F28"/>
    <w:rsid w:val="00AF22BE"/>
    <w:rsid w:val="00B0288E"/>
    <w:rsid w:val="00B07609"/>
    <w:rsid w:val="00B113E3"/>
    <w:rsid w:val="00B327BB"/>
    <w:rsid w:val="00B4231A"/>
    <w:rsid w:val="00B44F8F"/>
    <w:rsid w:val="00B4559C"/>
    <w:rsid w:val="00B504C3"/>
    <w:rsid w:val="00B504E0"/>
    <w:rsid w:val="00B51872"/>
    <w:rsid w:val="00B54816"/>
    <w:rsid w:val="00B647AF"/>
    <w:rsid w:val="00B77F9C"/>
    <w:rsid w:val="00B8456B"/>
    <w:rsid w:val="00B860EF"/>
    <w:rsid w:val="00B86ED0"/>
    <w:rsid w:val="00BA09F2"/>
    <w:rsid w:val="00BA6A6F"/>
    <w:rsid w:val="00BC1E49"/>
    <w:rsid w:val="00BC21EC"/>
    <w:rsid w:val="00BD228F"/>
    <w:rsid w:val="00BE3FE5"/>
    <w:rsid w:val="00BF3E6C"/>
    <w:rsid w:val="00C157A0"/>
    <w:rsid w:val="00C17ED7"/>
    <w:rsid w:val="00C24A70"/>
    <w:rsid w:val="00C25A97"/>
    <w:rsid w:val="00C25E02"/>
    <w:rsid w:val="00C33467"/>
    <w:rsid w:val="00C367D2"/>
    <w:rsid w:val="00C405FB"/>
    <w:rsid w:val="00C6006E"/>
    <w:rsid w:val="00C60E83"/>
    <w:rsid w:val="00C611CD"/>
    <w:rsid w:val="00C71ACF"/>
    <w:rsid w:val="00C773DB"/>
    <w:rsid w:val="00C9556B"/>
    <w:rsid w:val="00C9572E"/>
    <w:rsid w:val="00CC41DE"/>
    <w:rsid w:val="00CC4CD7"/>
    <w:rsid w:val="00CD1F52"/>
    <w:rsid w:val="00CD4D8F"/>
    <w:rsid w:val="00CD75EA"/>
    <w:rsid w:val="00CE4F12"/>
    <w:rsid w:val="00D051C7"/>
    <w:rsid w:val="00D22B69"/>
    <w:rsid w:val="00D47B7F"/>
    <w:rsid w:val="00D54811"/>
    <w:rsid w:val="00D608DB"/>
    <w:rsid w:val="00D647D8"/>
    <w:rsid w:val="00D67BAF"/>
    <w:rsid w:val="00D731A8"/>
    <w:rsid w:val="00D76142"/>
    <w:rsid w:val="00D765D3"/>
    <w:rsid w:val="00D852D6"/>
    <w:rsid w:val="00D97EDD"/>
    <w:rsid w:val="00DA14DE"/>
    <w:rsid w:val="00DA27A2"/>
    <w:rsid w:val="00DA35F4"/>
    <w:rsid w:val="00DA3612"/>
    <w:rsid w:val="00DA56AB"/>
    <w:rsid w:val="00DA7EFB"/>
    <w:rsid w:val="00DB1749"/>
    <w:rsid w:val="00DB287A"/>
    <w:rsid w:val="00DC2404"/>
    <w:rsid w:val="00DC24FB"/>
    <w:rsid w:val="00DC72C3"/>
    <w:rsid w:val="00DD0349"/>
    <w:rsid w:val="00DD3D69"/>
    <w:rsid w:val="00DF331E"/>
    <w:rsid w:val="00E136BF"/>
    <w:rsid w:val="00E21596"/>
    <w:rsid w:val="00E32352"/>
    <w:rsid w:val="00E33321"/>
    <w:rsid w:val="00E43239"/>
    <w:rsid w:val="00E46E65"/>
    <w:rsid w:val="00E477DC"/>
    <w:rsid w:val="00E54AA2"/>
    <w:rsid w:val="00E64440"/>
    <w:rsid w:val="00E705C1"/>
    <w:rsid w:val="00E749F7"/>
    <w:rsid w:val="00E74F78"/>
    <w:rsid w:val="00E774EE"/>
    <w:rsid w:val="00E908BD"/>
    <w:rsid w:val="00E91E38"/>
    <w:rsid w:val="00EB27F9"/>
    <w:rsid w:val="00EB4C59"/>
    <w:rsid w:val="00ED0DED"/>
    <w:rsid w:val="00ED2266"/>
    <w:rsid w:val="00ED5A86"/>
    <w:rsid w:val="00EF05E0"/>
    <w:rsid w:val="00EF3ACF"/>
    <w:rsid w:val="00F068E9"/>
    <w:rsid w:val="00F10A5A"/>
    <w:rsid w:val="00F175E5"/>
    <w:rsid w:val="00F211AC"/>
    <w:rsid w:val="00F21828"/>
    <w:rsid w:val="00F2334C"/>
    <w:rsid w:val="00F24DA4"/>
    <w:rsid w:val="00F348D1"/>
    <w:rsid w:val="00F4244E"/>
    <w:rsid w:val="00F56632"/>
    <w:rsid w:val="00F67E28"/>
    <w:rsid w:val="00F67FA3"/>
    <w:rsid w:val="00F7292F"/>
    <w:rsid w:val="00F75F9B"/>
    <w:rsid w:val="00F76D80"/>
    <w:rsid w:val="00F85EB3"/>
    <w:rsid w:val="00FA2BAF"/>
    <w:rsid w:val="00FA34D8"/>
    <w:rsid w:val="00FB470C"/>
    <w:rsid w:val="00FB71C6"/>
    <w:rsid w:val="00FC24AA"/>
    <w:rsid w:val="00FC2C02"/>
    <w:rsid w:val="00FD64A4"/>
    <w:rsid w:val="00FD6B0C"/>
    <w:rsid w:val="00FD6E19"/>
    <w:rsid w:val="00FE0D69"/>
    <w:rsid w:val="00FE355C"/>
    <w:rsid w:val="00FE45FB"/>
    <w:rsid w:val="00FF6E35"/>
    <w:rsid w:val="01852102"/>
    <w:rsid w:val="01D7423C"/>
    <w:rsid w:val="02C564B7"/>
    <w:rsid w:val="02EA7227"/>
    <w:rsid w:val="04165CD9"/>
    <w:rsid w:val="048C0DCA"/>
    <w:rsid w:val="04B0863F"/>
    <w:rsid w:val="05F24D01"/>
    <w:rsid w:val="064A87EC"/>
    <w:rsid w:val="083ADF0A"/>
    <w:rsid w:val="0885C6B6"/>
    <w:rsid w:val="09148695"/>
    <w:rsid w:val="0AB214F5"/>
    <w:rsid w:val="0ADD5115"/>
    <w:rsid w:val="0C306777"/>
    <w:rsid w:val="0D6C327B"/>
    <w:rsid w:val="0ED25357"/>
    <w:rsid w:val="0F56A737"/>
    <w:rsid w:val="0FFD93A9"/>
    <w:rsid w:val="118A6C5A"/>
    <w:rsid w:val="15F88083"/>
    <w:rsid w:val="1609AEBA"/>
    <w:rsid w:val="17451561"/>
    <w:rsid w:val="176CD6A1"/>
    <w:rsid w:val="17914EC0"/>
    <w:rsid w:val="18C828DD"/>
    <w:rsid w:val="1B14C158"/>
    <w:rsid w:val="1B7C3ED6"/>
    <w:rsid w:val="1D815FF1"/>
    <w:rsid w:val="1DD6C284"/>
    <w:rsid w:val="1E90723E"/>
    <w:rsid w:val="21232E6E"/>
    <w:rsid w:val="225378F5"/>
    <w:rsid w:val="256CCF9A"/>
    <w:rsid w:val="25EA60DF"/>
    <w:rsid w:val="260BA8C7"/>
    <w:rsid w:val="268A1BFA"/>
    <w:rsid w:val="28155EDB"/>
    <w:rsid w:val="2C1D8825"/>
    <w:rsid w:val="2CDEB1A7"/>
    <w:rsid w:val="3026EA48"/>
    <w:rsid w:val="303CF933"/>
    <w:rsid w:val="3187BB4F"/>
    <w:rsid w:val="32453CA1"/>
    <w:rsid w:val="326A7915"/>
    <w:rsid w:val="33387AA2"/>
    <w:rsid w:val="335A86E6"/>
    <w:rsid w:val="3378CD1D"/>
    <w:rsid w:val="33BA9B40"/>
    <w:rsid w:val="340229E9"/>
    <w:rsid w:val="3458EF4C"/>
    <w:rsid w:val="35B172CC"/>
    <w:rsid w:val="394399F5"/>
    <w:rsid w:val="3B20D5D4"/>
    <w:rsid w:val="3D3FBFD2"/>
    <w:rsid w:val="3E0D3864"/>
    <w:rsid w:val="3E39D096"/>
    <w:rsid w:val="3E46D95A"/>
    <w:rsid w:val="3FA308B2"/>
    <w:rsid w:val="40C934BB"/>
    <w:rsid w:val="43F126A2"/>
    <w:rsid w:val="474B3FCB"/>
    <w:rsid w:val="4834F648"/>
    <w:rsid w:val="499B59E3"/>
    <w:rsid w:val="4A19E874"/>
    <w:rsid w:val="4DC15B53"/>
    <w:rsid w:val="4F744294"/>
    <w:rsid w:val="504583E8"/>
    <w:rsid w:val="50A8E897"/>
    <w:rsid w:val="51B4530D"/>
    <w:rsid w:val="51E05C0E"/>
    <w:rsid w:val="52C6439D"/>
    <w:rsid w:val="532105CA"/>
    <w:rsid w:val="53E6361D"/>
    <w:rsid w:val="54AE43A9"/>
    <w:rsid w:val="572F7A41"/>
    <w:rsid w:val="584F196B"/>
    <w:rsid w:val="597EF8CA"/>
    <w:rsid w:val="5A1B2315"/>
    <w:rsid w:val="5BF1D101"/>
    <w:rsid w:val="5BFB7AF9"/>
    <w:rsid w:val="5C3DA804"/>
    <w:rsid w:val="5D034138"/>
    <w:rsid w:val="5D677B1E"/>
    <w:rsid w:val="5E4528D3"/>
    <w:rsid w:val="60243387"/>
    <w:rsid w:val="613AECCF"/>
    <w:rsid w:val="61B33F56"/>
    <w:rsid w:val="62C27D8E"/>
    <w:rsid w:val="6406A5A6"/>
    <w:rsid w:val="64356F38"/>
    <w:rsid w:val="6519D313"/>
    <w:rsid w:val="653DD505"/>
    <w:rsid w:val="65DF51F8"/>
    <w:rsid w:val="6665F3E7"/>
    <w:rsid w:val="66704518"/>
    <w:rsid w:val="66D2AC12"/>
    <w:rsid w:val="69081681"/>
    <w:rsid w:val="6AF1DD99"/>
    <w:rsid w:val="6C117064"/>
    <w:rsid w:val="6D10292B"/>
    <w:rsid w:val="6F5B535A"/>
    <w:rsid w:val="705D7344"/>
    <w:rsid w:val="72461DE8"/>
    <w:rsid w:val="7421D90C"/>
    <w:rsid w:val="75B4C4AD"/>
    <w:rsid w:val="771F39F0"/>
    <w:rsid w:val="7739BED0"/>
    <w:rsid w:val="787F220D"/>
    <w:rsid w:val="78F92E9E"/>
    <w:rsid w:val="791181AE"/>
    <w:rsid w:val="7920D9AD"/>
    <w:rsid w:val="7BF51276"/>
    <w:rsid w:val="7EFAB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F6AA4D"/>
  <w15:chartTrackingRefBased/>
  <w15:docId w15:val="{EC9A8C67-6E78-4CC3-8518-21B6151DB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5BD"/>
    <w:rPr>
      <w:rFonts w:eastAsiaTheme="minorEastAsia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2206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220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1A74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44E19"/>
    <w:pPr>
      <w:tabs>
        <w:tab w:val="center" w:pos="4680"/>
        <w:tab w:val="right" w:pos="9360"/>
      </w:tabs>
    </w:pPr>
    <w:rPr>
      <w:rFonts w:cstheme="minorBidi"/>
    </w:rPr>
  </w:style>
  <w:style w:type="character" w:customStyle="1" w:styleId="HeaderChar">
    <w:name w:val="Header Char"/>
    <w:basedOn w:val="DefaultParagraphFont"/>
    <w:link w:val="Header"/>
    <w:rsid w:val="00244E19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244E19"/>
    <w:pPr>
      <w:tabs>
        <w:tab w:val="center" w:pos="4680"/>
        <w:tab w:val="right" w:pos="9360"/>
      </w:tabs>
    </w:pPr>
    <w:rPr>
      <w:rFonts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44E19"/>
    <w:rPr>
      <w:rFonts w:eastAsiaTheme="minorEastAsi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045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045BD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3045BD"/>
    <w:rPr>
      <w:rFonts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ld">
    <w:name w:val="Bold"/>
    <w:basedOn w:val="Normal"/>
    <w:link w:val="BoldChar"/>
    <w:rsid w:val="003045BD"/>
    <w:pPr>
      <w:spacing w:before="120" w:after="120"/>
    </w:pPr>
    <w:rPr>
      <w:rFonts w:ascii="Tahoma" w:eastAsia="Times New Roman" w:hAnsi="Tahoma"/>
      <w:b/>
      <w:spacing w:val="10"/>
      <w:sz w:val="16"/>
      <w:szCs w:val="16"/>
    </w:rPr>
  </w:style>
  <w:style w:type="character" w:customStyle="1" w:styleId="BoldChar">
    <w:name w:val="Bold Char"/>
    <w:basedOn w:val="DefaultParagraphFont"/>
    <w:link w:val="Bold"/>
    <w:rsid w:val="003045BD"/>
    <w:rPr>
      <w:rFonts w:ascii="Tahoma" w:eastAsia="Times New Roman" w:hAnsi="Tahoma" w:cs="Times New Roman"/>
      <w:b/>
      <w:spacing w:val="10"/>
      <w:sz w:val="16"/>
      <w:szCs w:val="16"/>
    </w:rPr>
  </w:style>
  <w:style w:type="table" w:styleId="TableGrid">
    <w:name w:val="Table Grid"/>
    <w:basedOn w:val="TableNormal"/>
    <w:uiPriority w:val="39"/>
    <w:rsid w:val="003045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2220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22220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2220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206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222206"/>
    <w:rPr>
      <w:rFonts w:asciiTheme="majorHAnsi" w:eastAsiaTheme="majorEastAsia" w:hAnsiTheme="majorHAnsi" w:cs="Times New Roman"/>
    </w:rPr>
  </w:style>
  <w:style w:type="character" w:styleId="Strong">
    <w:name w:val="Strong"/>
    <w:basedOn w:val="DefaultParagraphFont"/>
    <w:uiPriority w:val="22"/>
    <w:qFormat/>
    <w:rsid w:val="00222206"/>
    <w:rPr>
      <w:b/>
      <w:bCs/>
    </w:rPr>
  </w:style>
  <w:style w:type="character" w:styleId="SubtleEmphasis">
    <w:name w:val="Subtle Emphasis"/>
    <w:uiPriority w:val="19"/>
    <w:qFormat/>
    <w:rsid w:val="00222206"/>
    <w:rPr>
      <w:i/>
      <w:color w:val="5A5A5A" w:themeColor="text1" w:themeTint="A5"/>
    </w:rPr>
  </w:style>
  <w:style w:type="paragraph" w:styleId="ListParagraph">
    <w:name w:val="List Paragraph"/>
    <w:basedOn w:val="Normal"/>
    <w:uiPriority w:val="34"/>
    <w:qFormat/>
    <w:rsid w:val="00222206"/>
    <w:pPr>
      <w:ind w:left="720"/>
      <w:contextualSpacing/>
    </w:pPr>
  </w:style>
  <w:style w:type="paragraph" w:customStyle="1" w:styleId="Salutation1">
    <w:name w:val="Salutation1"/>
    <w:aliases w:val="st"/>
    <w:basedOn w:val="Normal"/>
    <w:uiPriority w:val="99"/>
    <w:rsid w:val="00222206"/>
    <w:pPr>
      <w:spacing w:before="260" w:line="260" w:lineRule="atLeast"/>
    </w:pPr>
    <w:rPr>
      <w:rFonts w:ascii="Times" w:eastAsia="Times New Roman" w:hAnsi="Times"/>
      <w:szCs w:val="20"/>
    </w:rPr>
  </w:style>
  <w:style w:type="table" w:styleId="GridTable1Light">
    <w:name w:val="Grid Table 1 Light"/>
    <w:basedOn w:val="TableNormal"/>
    <w:uiPriority w:val="46"/>
    <w:rsid w:val="00222206"/>
    <w:rPr>
      <w:rFonts w:eastAsiaTheme="minorEastAsia" w:cs="Times New Roman"/>
      <w:sz w:val="22"/>
      <w:szCs w:val="22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9"/>
    <w:rsid w:val="00222206"/>
    <w:rPr>
      <w:rFonts w:asciiTheme="majorHAnsi" w:eastAsiaTheme="majorEastAsia" w:hAnsiTheme="majorHAnsi" w:cstheme="majorBidi"/>
      <w:color w:val="001A74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FD6E19"/>
    <w:rPr>
      <w:i/>
      <w:iCs/>
    </w:rPr>
  </w:style>
  <w:style w:type="paragraph" w:customStyle="1" w:styleId="HintText">
    <w:name w:val="Hint_Text"/>
    <w:basedOn w:val="Normal"/>
    <w:link w:val="HintTextChar"/>
    <w:qFormat/>
    <w:rsid w:val="00AD6D4D"/>
    <w:rPr>
      <w:rFonts w:cstheme="minorHAnsi"/>
      <w:sz w:val="20"/>
      <w:szCs w:val="20"/>
    </w:rPr>
  </w:style>
  <w:style w:type="character" w:customStyle="1" w:styleId="HintTextChar">
    <w:name w:val="Hint_Text Char"/>
    <w:basedOn w:val="DefaultParagraphFont"/>
    <w:link w:val="HintText"/>
    <w:rsid w:val="00AD6D4D"/>
    <w:rPr>
      <w:rFonts w:eastAsiaTheme="minorEastAsia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8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svg"/><Relationship Id="rId1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siddartha\AppData\Local\Temp\8d267afe-c5ad-406f-9b43-7886a5c89796_HCT%20Letterhead%20(2).zip.796\HCT%20Letterhead\Word%20Templates\RegistrarOffice_Letterhead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249C"/>
      </a:accent1>
      <a:accent2>
        <a:srgbClr val="47D7AC"/>
      </a:accent2>
      <a:accent3>
        <a:srgbClr val="00A3E1"/>
      </a:accent3>
      <a:accent4>
        <a:srgbClr val="A50034"/>
      </a:accent4>
      <a:accent5>
        <a:srgbClr val="BB28BB"/>
      </a:accent5>
      <a:accent6>
        <a:srgbClr val="C5E86C"/>
      </a:accent6>
      <a:hlink>
        <a:srgbClr val="00249C"/>
      </a:hlink>
      <a:folHlink>
        <a:srgbClr val="47D7A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8554f4b-b0a3-4eb0-a177-20de9908120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963D0E6739E24A8B05B13360B43192" ma:contentTypeVersion="6" ma:contentTypeDescription="Create a new document." ma:contentTypeScope="" ma:versionID="45a19362520d43ae2c8cf6309d45fa5f">
  <xsd:schema xmlns:xsd="http://www.w3.org/2001/XMLSchema" xmlns:xs="http://www.w3.org/2001/XMLSchema" xmlns:p="http://schemas.microsoft.com/office/2006/metadata/properties" xmlns:ns3="38554f4b-b0a3-4eb0-a177-20de99081206" targetNamespace="http://schemas.microsoft.com/office/2006/metadata/properties" ma:root="true" ma:fieldsID="2540e35b3a8fe2f1ea60c0634c30b080" ns3:_="">
    <xsd:import namespace="38554f4b-b0a3-4eb0-a177-20de9908120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554f4b-b0a3-4eb0-a177-20de9908120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1B3A46-5B9F-44E1-8CF7-8BFDB1F446B4}">
  <ds:schemaRefs>
    <ds:schemaRef ds:uri="http://schemas.microsoft.com/office/2006/metadata/properties"/>
    <ds:schemaRef ds:uri="http://schemas.microsoft.com/office/infopath/2007/PartnerControls"/>
    <ds:schemaRef ds:uri="38554f4b-b0a3-4eb0-a177-20de99081206"/>
  </ds:schemaRefs>
</ds:datastoreItem>
</file>

<file path=customXml/itemProps2.xml><?xml version="1.0" encoding="utf-8"?>
<ds:datastoreItem xmlns:ds="http://schemas.openxmlformats.org/officeDocument/2006/customXml" ds:itemID="{1D863E3F-C47A-441F-ACF4-1606303D7A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554f4b-b0a3-4eb0-a177-20de990812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C7D8CE-F9E6-49BB-A39D-63F5271B9E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C:\Users\ssiddartha\AppData\Local\Temp\8d267afe-c5ad-406f-9b43-7886a5c89796_HCT Letterhead (2).zip.796\HCT Letterhead\Word Templates\RegistrarOffice_Letterhead.dotx</Template>
  <TotalTime>1</TotalTime>
  <Pages>13</Pages>
  <Words>1537</Words>
  <Characters>8143</Characters>
  <Application>Microsoft Office Word</Application>
  <DocSecurity>0</DocSecurity>
  <Lines>306</Lines>
  <Paragraphs>110</Paragraphs>
  <ScaleCrop>false</ScaleCrop>
  <Company/>
  <LinksUpToDate>false</LinksUpToDate>
  <CharactersWithSpaces>9622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Abdul Rahim</dc:creator>
  <cp:keywords/>
  <dc:description/>
  <cp:lastModifiedBy>Mahra Manea Saeed Saif Alremeithi(H00600299)</cp:lastModifiedBy>
  <cp:revision>155</cp:revision>
  <dcterms:created xsi:type="dcterms:W3CDTF">2026-03-26T05:06:00Z</dcterms:created>
  <dcterms:modified xsi:type="dcterms:W3CDTF">2026-04-02T09:29:00Z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0x010100E5963D0E6739E24A8B05B13360B43192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